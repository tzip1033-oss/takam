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7A331D" w14:textId="77777777" w:rsidR="00313026" w:rsidRPr="00B57519" w:rsidRDefault="00376185" w:rsidP="006F0C07">
      <w:pPr>
        <w:pStyle w:val="1"/>
      </w:pPr>
      <w:r w:rsidRPr="00B57519">
        <w:rPr>
          <w:rFonts w:hint="cs"/>
          <w:rtl/>
        </w:rPr>
        <w:t>מבוא</w:t>
      </w:r>
    </w:p>
    <w:p w14:paraId="4A07D878" w14:textId="3FF27FC1" w:rsidR="00C1573E" w:rsidRPr="00B57519" w:rsidRDefault="00C1573E" w:rsidP="00E651B0">
      <w:pPr>
        <w:pStyle w:val="2"/>
      </w:pPr>
      <w:r w:rsidRPr="00B57519">
        <w:rPr>
          <w:rFonts w:hint="cs"/>
          <w:rtl/>
        </w:rPr>
        <w:t>בהתאם ל</w:t>
      </w:r>
      <w:hyperlink r:id="rId11" w:history="1">
        <w:r w:rsidR="00AA36B7" w:rsidRPr="00AA36B7">
          <w:rPr>
            <w:rStyle w:val="Hyperlink"/>
            <w:rFonts w:hint="eastAsia"/>
            <w:rtl/>
          </w:rPr>
          <w:t>חוזר</w:t>
        </w:r>
        <w:r w:rsidR="00AA36B7" w:rsidRPr="00AA36B7">
          <w:rPr>
            <w:rStyle w:val="Hyperlink"/>
            <w:rtl/>
          </w:rPr>
          <w:t xml:space="preserve"> נציבות שירות המדינה</w:t>
        </w:r>
        <w:r w:rsidR="00E651B0">
          <w:rPr>
            <w:rStyle w:val="Hyperlink"/>
            <w:rFonts w:hint="cs"/>
            <w:rtl/>
          </w:rPr>
          <w:t>,</w:t>
        </w:r>
        <w:r w:rsidR="00AA36B7" w:rsidRPr="00AA36B7">
          <w:rPr>
            <w:rStyle w:val="Hyperlink"/>
            <w:rtl/>
          </w:rPr>
          <w:t xml:space="preserve"> "העסקת סטודנטים בשירות המדינה"</w:t>
        </w:r>
        <w:r w:rsidR="00E651B0">
          <w:rPr>
            <w:rStyle w:val="Hyperlink"/>
            <w:rFonts w:hint="cs"/>
            <w:rtl/>
          </w:rPr>
          <w:t>,</w:t>
        </w:r>
        <w:r w:rsidR="00AA36B7" w:rsidRPr="00AA36B7">
          <w:rPr>
            <w:rStyle w:val="Hyperlink"/>
            <w:rtl/>
          </w:rPr>
          <w:t xml:space="preserve"> מיום 3 באוקטובר 2022</w:t>
        </w:r>
      </w:hyperlink>
      <w:r w:rsidR="00AA36B7">
        <w:rPr>
          <w:rFonts w:hint="cs"/>
          <w:rtl/>
        </w:rPr>
        <w:t>, ל</w:t>
      </w:r>
      <w:hyperlink r:id="rId12" w:history="1">
        <w:r w:rsidR="00AA36B7" w:rsidRPr="00AA36B7">
          <w:rPr>
            <w:rStyle w:val="Hyperlink"/>
            <w:rFonts w:hint="eastAsia"/>
            <w:rtl/>
          </w:rPr>
          <w:t>הסכם</w:t>
        </w:r>
        <w:r w:rsidR="00AA36B7" w:rsidRPr="00AA36B7">
          <w:rPr>
            <w:rStyle w:val="Hyperlink"/>
            <w:rtl/>
          </w:rPr>
          <w:t xml:space="preserve"> (קיבוצי)</w:t>
        </w:r>
        <w:r w:rsidR="00E651B0">
          <w:rPr>
            <w:rStyle w:val="Hyperlink"/>
            <w:rFonts w:hint="cs"/>
            <w:rtl/>
          </w:rPr>
          <w:t>,</w:t>
        </w:r>
        <w:r w:rsidR="00AA36B7" w:rsidRPr="00AA36B7">
          <w:rPr>
            <w:rStyle w:val="Hyperlink"/>
            <w:rtl/>
          </w:rPr>
          <w:t xml:space="preserve"> "סטודנטים במגזר הציבורי"</w:t>
        </w:r>
        <w:r w:rsidR="00E651B0">
          <w:rPr>
            <w:rStyle w:val="Hyperlink"/>
            <w:rFonts w:hint="cs"/>
            <w:rtl/>
          </w:rPr>
          <w:t>,</w:t>
        </w:r>
        <w:r w:rsidR="00AA36B7" w:rsidRPr="00AA36B7">
          <w:rPr>
            <w:rStyle w:val="Hyperlink"/>
            <w:rtl/>
          </w:rPr>
          <w:t xml:space="preserve"> מיום 27 בדצמבר 2022</w:t>
        </w:r>
      </w:hyperlink>
      <w:r w:rsidR="00CB1AEA">
        <w:rPr>
          <w:rFonts w:hint="cs"/>
          <w:rtl/>
        </w:rPr>
        <w:t>,</w:t>
      </w:r>
      <w:r w:rsidR="00293A6A" w:rsidRPr="00293A6A">
        <w:rPr>
          <w:rFonts w:cs="Arial"/>
          <w:rtl/>
        </w:rPr>
        <w:t xml:space="preserve"> </w:t>
      </w:r>
      <w:r w:rsidR="00293A6A">
        <w:rPr>
          <w:rFonts w:hint="cs"/>
          <w:rtl/>
        </w:rPr>
        <w:t>ו</w:t>
      </w:r>
      <w:r w:rsidR="00BB1DF9">
        <w:rPr>
          <w:rStyle w:val="Hyperlink"/>
          <w:rFonts w:hint="cs"/>
          <w:rtl/>
        </w:rPr>
        <w:t>ל</w:t>
      </w:r>
      <w:hyperlink r:id="rId13" w:history="1">
        <w:r w:rsidR="00293A6A" w:rsidRPr="00A74743">
          <w:rPr>
            <w:rStyle w:val="Hyperlink"/>
            <w:rtl/>
          </w:rPr>
          <w:t>חוזר הממונה על השכר</w:t>
        </w:r>
        <w:r w:rsidR="00E651B0">
          <w:rPr>
            <w:rStyle w:val="Hyperlink"/>
            <w:rFonts w:hint="cs"/>
            <w:rtl/>
          </w:rPr>
          <w:t>,</w:t>
        </w:r>
        <w:r w:rsidR="00293A6A" w:rsidRPr="00A74743">
          <w:rPr>
            <w:rStyle w:val="Hyperlink"/>
            <w:rtl/>
          </w:rPr>
          <w:t xml:space="preserve"> "תיקון הסכם (קיבוצי) סטודנטים מיום 18.4.2016"</w:t>
        </w:r>
        <w:r w:rsidR="00E651B0">
          <w:rPr>
            <w:rStyle w:val="Hyperlink"/>
            <w:rFonts w:hint="cs"/>
            <w:rtl/>
          </w:rPr>
          <w:t>,</w:t>
        </w:r>
        <w:r w:rsidR="00293A6A" w:rsidRPr="00A74743">
          <w:rPr>
            <w:rStyle w:val="Hyperlink"/>
            <w:rtl/>
          </w:rPr>
          <w:t xml:space="preserve"> מיום 14 באוגוסט 2023</w:t>
        </w:r>
      </w:hyperlink>
      <w:r w:rsidR="00B82E41">
        <w:rPr>
          <w:rFonts w:hint="cs"/>
          <w:rtl/>
        </w:rPr>
        <w:t xml:space="preserve">, </w:t>
      </w:r>
      <w:r w:rsidR="00293A6A">
        <w:rPr>
          <w:rFonts w:hint="cs"/>
          <w:rtl/>
        </w:rPr>
        <w:t>רוכ</w:t>
      </w:r>
      <w:r w:rsidR="00B867BA">
        <w:rPr>
          <w:rFonts w:hint="cs"/>
          <w:rtl/>
        </w:rPr>
        <w:t>זו</w:t>
      </w:r>
      <w:r w:rsidR="000616A9">
        <w:rPr>
          <w:rFonts w:hint="cs"/>
          <w:rtl/>
        </w:rPr>
        <w:t xml:space="preserve"> להלן</w:t>
      </w:r>
      <w:r w:rsidR="00B867BA">
        <w:rPr>
          <w:rFonts w:hint="cs"/>
          <w:rtl/>
        </w:rPr>
        <w:t xml:space="preserve"> תנאי העסקת סטודנטים בשירות המדינה.</w:t>
      </w:r>
    </w:p>
    <w:p w14:paraId="2A085F6B" w14:textId="2EE61A6C" w:rsidR="00C1573E" w:rsidRPr="00B57519" w:rsidRDefault="007F62F4" w:rsidP="00E651B0">
      <w:pPr>
        <w:pStyle w:val="2"/>
      </w:pPr>
      <w:r>
        <w:rPr>
          <w:rFonts w:hint="cs"/>
          <w:rtl/>
        </w:rPr>
        <w:t>שכרם של סטודנטים</w:t>
      </w:r>
      <w:r w:rsidR="00AB0ADC">
        <w:rPr>
          <w:rFonts w:hint="cs"/>
          <w:rtl/>
        </w:rPr>
        <w:t>,</w:t>
      </w:r>
      <w:r>
        <w:rPr>
          <w:rFonts w:hint="cs"/>
          <w:rtl/>
        </w:rPr>
        <w:t xml:space="preserve"> המועסקים בשירות המדינה, ישולם בהתאם להיקף העסקתם</w:t>
      </w:r>
      <w:r w:rsidR="0095199D">
        <w:rPr>
          <w:rFonts w:hint="cs"/>
          <w:rtl/>
        </w:rPr>
        <w:t>.</w:t>
      </w:r>
    </w:p>
    <w:p w14:paraId="1E414DF6" w14:textId="77777777" w:rsidR="00EF4FA6" w:rsidRPr="00EF4FA6" w:rsidRDefault="00C1573E" w:rsidP="00E651B0">
      <w:pPr>
        <w:pStyle w:val="2"/>
      </w:pPr>
      <w:r w:rsidRPr="00B57519">
        <w:rPr>
          <w:rFonts w:hint="cs"/>
          <w:u w:val="single"/>
          <w:rtl/>
        </w:rPr>
        <w:t>מטרת ההוראה</w:t>
      </w:r>
    </w:p>
    <w:p w14:paraId="4A5891C9" w14:textId="77777777" w:rsidR="00D5663D" w:rsidRPr="00B57519" w:rsidRDefault="0095199D" w:rsidP="00DD2F7C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>להנחות את משרדי הממשלה ויחידות הסמך (להלן: ''משרדי הממשלה'' או ''המשרד'') בדבר</w:t>
      </w:r>
      <w:r w:rsidR="00C1573E" w:rsidRPr="00B57519">
        <w:rPr>
          <w:rtl/>
        </w:rPr>
        <w:t xml:space="preserve"> </w:t>
      </w:r>
      <w:r w:rsidR="007E035B">
        <w:rPr>
          <w:rFonts w:hint="cs"/>
          <w:rtl/>
        </w:rPr>
        <w:t xml:space="preserve">כללי </w:t>
      </w:r>
      <w:r w:rsidR="00C1573E" w:rsidRPr="00B57519">
        <w:rPr>
          <w:rtl/>
        </w:rPr>
        <w:t>העסקת סטודנטים</w:t>
      </w:r>
      <w:r w:rsidR="00C213A5">
        <w:rPr>
          <w:rFonts w:hint="cs"/>
          <w:rtl/>
        </w:rPr>
        <w:t xml:space="preserve"> (דירוג 71)</w:t>
      </w:r>
      <w:r w:rsidR="00C1573E" w:rsidRPr="00B57519">
        <w:rPr>
          <w:rtl/>
        </w:rPr>
        <w:t xml:space="preserve"> </w:t>
      </w:r>
      <w:r w:rsidR="00166741" w:rsidRPr="00B57519">
        <w:rPr>
          <w:rFonts w:hint="eastAsia"/>
          <w:rtl/>
        </w:rPr>
        <w:t>במשרדי</w:t>
      </w:r>
      <w:r w:rsidR="007E035B">
        <w:rPr>
          <w:rFonts w:hint="cs"/>
          <w:rtl/>
        </w:rPr>
        <w:t>ם</w:t>
      </w:r>
      <w:r w:rsidR="00166741" w:rsidRPr="00B57519">
        <w:rPr>
          <w:rFonts w:hint="cs"/>
          <w:rtl/>
        </w:rPr>
        <w:t>,</w:t>
      </w:r>
      <w:r w:rsidR="00C1573E" w:rsidRPr="00B57519">
        <w:rPr>
          <w:rFonts w:hint="cs"/>
          <w:rtl/>
        </w:rPr>
        <w:t xml:space="preserve"> </w:t>
      </w:r>
      <w:r w:rsidR="00D35030">
        <w:rPr>
          <w:rFonts w:hint="cs"/>
          <w:rtl/>
        </w:rPr>
        <w:t>לרבות</w:t>
      </w:r>
      <w:r w:rsidR="00C1573E" w:rsidRPr="00B57519">
        <w:rPr>
          <w:rFonts w:hint="cs"/>
          <w:rtl/>
        </w:rPr>
        <w:t xml:space="preserve"> </w:t>
      </w:r>
      <w:r w:rsidR="007E035B">
        <w:rPr>
          <w:rFonts w:hint="cs"/>
          <w:rtl/>
        </w:rPr>
        <w:t xml:space="preserve">אופן </w:t>
      </w:r>
      <w:r w:rsidR="00C1573E" w:rsidRPr="00B57519">
        <w:rPr>
          <w:rFonts w:hint="cs"/>
          <w:rtl/>
        </w:rPr>
        <w:t>תשלום השכר לסטודנטים.</w:t>
      </w:r>
    </w:p>
    <w:p w14:paraId="42DDA76F" w14:textId="77777777" w:rsidR="00313026" w:rsidRPr="00B57519" w:rsidRDefault="00376185" w:rsidP="00E651B0">
      <w:pPr>
        <w:pStyle w:val="2"/>
      </w:pPr>
      <w:r w:rsidRPr="00B57519">
        <w:rPr>
          <w:rtl/>
        </w:rPr>
        <w:t>ראה הגדרות הוראה זו ב</w:t>
      </w:r>
      <w:hyperlink w:anchor="נספח_א" w:history="1">
        <w:r w:rsidRPr="00B57519">
          <w:rPr>
            <w:rStyle w:val="Hyperlink"/>
            <w:rtl/>
          </w:rPr>
          <w:t xml:space="preserve">נספח א </w:t>
        </w:r>
        <w:r w:rsidR="00A21F49">
          <w:rPr>
            <w:rStyle w:val="Hyperlink"/>
            <w:rFonts w:hint="cs"/>
            <w:rtl/>
          </w:rPr>
          <w:t>-</w:t>
        </w:r>
        <w:r w:rsidR="00A21F49" w:rsidRPr="00B57519">
          <w:rPr>
            <w:rStyle w:val="Hyperlink"/>
            <w:rtl/>
          </w:rPr>
          <w:t xml:space="preserve"> </w:t>
        </w:r>
        <w:r w:rsidRPr="00B57519">
          <w:rPr>
            <w:rStyle w:val="Hyperlink"/>
            <w:rtl/>
          </w:rPr>
          <w:t>הגדרות</w:t>
        </w:r>
      </w:hyperlink>
      <w:r w:rsidR="00A80B34" w:rsidRPr="00B57519">
        <w:rPr>
          <w:rStyle w:val="Hyperlink"/>
          <w:rFonts w:hint="cs"/>
          <w:rtl/>
        </w:rPr>
        <w:t>.</w:t>
      </w:r>
    </w:p>
    <w:p w14:paraId="4C6D17E1" w14:textId="77777777" w:rsidR="00313026" w:rsidRPr="00B57519" w:rsidRDefault="00376185" w:rsidP="006F0C07">
      <w:pPr>
        <w:pStyle w:val="1"/>
      </w:pPr>
      <w:r w:rsidRPr="006F0C07">
        <w:rPr>
          <w:rFonts w:hint="cs"/>
          <w:rtl/>
        </w:rPr>
        <w:t>הנחיות</w:t>
      </w:r>
      <w:r w:rsidRPr="00B57519">
        <w:rPr>
          <w:rFonts w:hint="cs"/>
          <w:rtl/>
        </w:rPr>
        <w:t xml:space="preserve"> לביצוע </w:t>
      </w:r>
    </w:p>
    <w:p w14:paraId="1039E251" w14:textId="77777777" w:rsidR="009F5629" w:rsidRPr="00B57519" w:rsidRDefault="009F5629" w:rsidP="00E651B0">
      <w:pPr>
        <w:pStyle w:val="2"/>
        <w:rPr>
          <w:u w:val="single"/>
          <w:rtl/>
        </w:rPr>
      </w:pPr>
      <w:bookmarkStart w:id="0" w:name="_Ref5803190"/>
      <w:r w:rsidRPr="00B57519">
        <w:rPr>
          <w:rFonts w:cs="Arial"/>
          <w:u w:val="single"/>
          <w:rtl/>
        </w:rPr>
        <w:t>היקף העסקה</w:t>
      </w:r>
      <w:bookmarkEnd w:id="0"/>
      <w:r w:rsidRPr="00B57519">
        <w:rPr>
          <w:rFonts w:cs="Arial"/>
          <w:u w:val="single"/>
          <w:rtl/>
        </w:rPr>
        <w:t xml:space="preserve"> </w:t>
      </w:r>
    </w:p>
    <w:p w14:paraId="17ABED28" w14:textId="28E32B11" w:rsidR="00D11494" w:rsidRDefault="00D11494" w:rsidP="00E651B0">
      <w:pPr>
        <w:pStyle w:val="3"/>
      </w:pPr>
      <w:r>
        <w:rPr>
          <w:rFonts w:hint="cs"/>
          <w:rtl/>
        </w:rPr>
        <w:t xml:space="preserve">ככלל, </w:t>
      </w:r>
      <w:r w:rsidR="00AE7E40" w:rsidRPr="00B57519">
        <w:rPr>
          <w:rFonts w:hint="cs"/>
          <w:rtl/>
        </w:rPr>
        <w:t>היקף העסקת סטודנט יהיה 96 שעות בחודש</w:t>
      </w:r>
      <w:r>
        <w:rPr>
          <w:rFonts w:hint="cs"/>
          <w:rtl/>
        </w:rPr>
        <w:t>:</w:t>
      </w:r>
    </w:p>
    <w:p w14:paraId="23719655" w14:textId="771F3471" w:rsidR="00635CF6" w:rsidRPr="00DF56A7" w:rsidRDefault="00AE7E40" w:rsidP="00BB1DF9">
      <w:pPr>
        <w:pStyle w:val="4"/>
        <w:rPr>
          <w:rtl/>
        </w:rPr>
      </w:pPr>
      <w:r w:rsidRPr="00B57519">
        <w:rPr>
          <w:rFonts w:hint="cs"/>
          <w:rtl/>
        </w:rPr>
        <w:t>בהתאם לצורך</w:t>
      </w:r>
      <w:r w:rsidR="00A316DA">
        <w:rPr>
          <w:rFonts w:hint="cs"/>
          <w:rtl/>
        </w:rPr>
        <w:t xml:space="preserve"> ו</w:t>
      </w:r>
      <w:r w:rsidR="00A316DA" w:rsidRPr="00B57519">
        <w:rPr>
          <w:rFonts w:hint="cs"/>
          <w:rtl/>
        </w:rPr>
        <w:t>בכפוף להסכמתו בכתב של הסטודנט</w:t>
      </w:r>
      <w:r w:rsidRPr="00B57519">
        <w:rPr>
          <w:rFonts w:hint="cs"/>
          <w:rtl/>
        </w:rPr>
        <w:t xml:space="preserve">, ניתן </w:t>
      </w:r>
      <w:r w:rsidR="00A316DA">
        <w:rPr>
          <w:rFonts w:hint="cs"/>
          <w:rtl/>
        </w:rPr>
        <w:t xml:space="preserve">יהיה </w:t>
      </w:r>
      <w:r w:rsidRPr="00B57519">
        <w:rPr>
          <w:rFonts w:hint="cs"/>
          <w:rtl/>
        </w:rPr>
        <w:t>להעסיק</w:t>
      </w:r>
      <w:r w:rsidR="00630BCB">
        <w:rPr>
          <w:rFonts w:hint="cs"/>
          <w:rtl/>
        </w:rPr>
        <w:t>ו</w:t>
      </w:r>
      <w:r w:rsidRPr="00B57519">
        <w:rPr>
          <w:rFonts w:hint="cs"/>
          <w:rtl/>
        </w:rPr>
        <w:t xml:space="preserve"> בהיקף משרה של מעל 96 שעות ועד </w:t>
      </w:r>
      <w:r w:rsidR="00A316DA">
        <w:rPr>
          <w:rFonts w:hint="cs"/>
          <w:rtl/>
        </w:rPr>
        <w:t>ל-</w:t>
      </w:r>
      <w:r w:rsidRPr="00B57519">
        <w:rPr>
          <w:rFonts w:hint="cs"/>
          <w:rtl/>
        </w:rPr>
        <w:t>120 שעות בחודש</w:t>
      </w:r>
      <w:r w:rsidR="0046266E">
        <w:rPr>
          <w:rFonts w:hint="cs"/>
          <w:rtl/>
        </w:rPr>
        <w:t xml:space="preserve"> </w:t>
      </w:r>
      <w:r w:rsidR="0046266E">
        <w:rPr>
          <w:rFonts w:cs="Arial"/>
          <w:rtl/>
        </w:rPr>
        <w:t>(להלן: "המסגרת החודשית")</w:t>
      </w:r>
      <w:r w:rsidR="0046266E">
        <w:rPr>
          <w:rFonts w:cs="Arial" w:hint="cs"/>
          <w:rtl/>
        </w:rPr>
        <w:t>.</w:t>
      </w:r>
    </w:p>
    <w:p w14:paraId="0DE1F831" w14:textId="3E7E30C2" w:rsidR="00635CF6" w:rsidRDefault="003970FA" w:rsidP="00BB1DF9">
      <w:pPr>
        <w:pStyle w:val="4"/>
        <w:rPr>
          <w:rtl/>
        </w:rPr>
      </w:pPr>
      <w:bookmarkStart w:id="1" w:name="_Ref157113758"/>
      <w:r>
        <w:rPr>
          <w:rFonts w:cs="Arial" w:hint="cs"/>
          <w:rtl/>
        </w:rPr>
        <w:t>בהתאם</w:t>
      </w:r>
      <w:r w:rsidR="00CB1AEA">
        <w:rPr>
          <w:rFonts w:cs="Arial" w:hint="cs"/>
          <w:rtl/>
        </w:rPr>
        <w:t xml:space="preserve"> </w:t>
      </w:r>
      <w:r w:rsidR="00BB1DF9">
        <w:rPr>
          <w:rFonts w:hint="cs"/>
          <w:rtl/>
        </w:rPr>
        <w:t>ל</w:t>
      </w:r>
      <w:hyperlink r:id="rId14" w:history="1">
        <w:r w:rsidR="00BB1DF9" w:rsidRPr="00AA36B7">
          <w:rPr>
            <w:rStyle w:val="Hyperlink"/>
            <w:rFonts w:hint="eastAsia"/>
            <w:rtl/>
          </w:rPr>
          <w:t>הסכם</w:t>
        </w:r>
        <w:r w:rsidR="00BB1DF9" w:rsidRPr="00AA36B7">
          <w:rPr>
            <w:rStyle w:val="Hyperlink"/>
            <w:rtl/>
          </w:rPr>
          <w:t xml:space="preserve"> (קיבוצי)</w:t>
        </w:r>
        <w:r w:rsidR="00BB1DF9">
          <w:rPr>
            <w:rStyle w:val="Hyperlink"/>
            <w:rFonts w:hint="cs"/>
            <w:rtl/>
          </w:rPr>
          <w:t>,</w:t>
        </w:r>
        <w:r w:rsidR="00BB1DF9" w:rsidRPr="00AA36B7">
          <w:rPr>
            <w:rStyle w:val="Hyperlink"/>
            <w:rtl/>
          </w:rPr>
          <w:t xml:space="preserve"> "סטודנטים במגזר הציבורי"</w:t>
        </w:r>
        <w:r w:rsidR="00BB1DF9">
          <w:rPr>
            <w:rStyle w:val="Hyperlink"/>
            <w:rFonts w:hint="cs"/>
            <w:rtl/>
          </w:rPr>
          <w:t>,</w:t>
        </w:r>
        <w:r w:rsidR="00BB1DF9" w:rsidRPr="00AA36B7">
          <w:rPr>
            <w:rStyle w:val="Hyperlink"/>
            <w:rtl/>
          </w:rPr>
          <w:t xml:space="preserve"> מיום 27 בדצמבר 2022</w:t>
        </w:r>
      </w:hyperlink>
      <w:r>
        <w:rPr>
          <w:rFonts w:cs="Arial" w:hint="cs"/>
          <w:rtl/>
        </w:rPr>
        <w:t>, סטודנט</w:t>
      </w:r>
      <w:r w:rsidR="00635CF6">
        <w:rPr>
          <w:rFonts w:cs="Arial"/>
          <w:rtl/>
        </w:rPr>
        <w:t xml:space="preserve"> אשר לא עבד בחודש מסוים או יותר במהלך שנה </w:t>
      </w:r>
      <w:proofErr w:type="spellStart"/>
      <w:r w:rsidR="00635CF6">
        <w:rPr>
          <w:rFonts w:cs="Arial"/>
          <w:rtl/>
        </w:rPr>
        <w:t>קלנדרית</w:t>
      </w:r>
      <w:proofErr w:type="spellEnd"/>
      <w:r w:rsidR="003D2062">
        <w:rPr>
          <w:rFonts w:cs="Arial" w:hint="cs"/>
          <w:rtl/>
        </w:rPr>
        <w:t>,</w:t>
      </w:r>
      <w:r w:rsidR="00635CF6">
        <w:rPr>
          <w:rFonts w:cs="Arial"/>
          <w:rtl/>
        </w:rPr>
        <w:t xml:space="preserve"> את מלוא שעות העבודה</w:t>
      </w:r>
      <w:r w:rsidR="00635CF6">
        <w:rPr>
          <w:rFonts w:cs="Arial" w:hint="cs"/>
          <w:rtl/>
        </w:rPr>
        <w:t xml:space="preserve"> המוקצות לו בהתאם למסגרת שעות משרתו</w:t>
      </w:r>
      <w:r w:rsidR="003D2062">
        <w:rPr>
          <w:rFonts w:cs="Arial" w:hint="cs"/>
          <w:rtl/>
        </w:rPr>
        <w:t>,</w:t>
      </w:r>
      <w:r w:rsidR="00635CF6">
        <w:rPr>
          <w:rFonts w:cs="Arial"/>
          <w:rtl/>
        </w:rPr>
        <w:t xml:space="preserve"> כפי שנקבע בסעיף 6 להסכם 2009 (עד 96 או עד 120 שעות בחודש), יוכל, בכפוף לאישור הממונה הישיר שלו, לעבוד </w:t>
      </w:r>
      <w:r w:rsidR="003D2062">
        <w:rPr>
          <w:rFonts w:cs="Arial"/>
          <w:rtl/>
        </w:rPr>
        <w:t>מספר שעות נוסף</w:t>
      </w:r>
      <w:r w:rsidR="003D2062">
        <w:rPr>
          <w:rFonts w:cs="Arial" w:hint="cs"/>
          <w:rtl/>
        </w:rPr>
        <w:t xml:space="preserve"> </w:t>
      </w:r>
      <w:r w:rsidR="00635CF6">
        <w:rPr>
          <w:rFonts w:cs="Arial"/>
          <w:rtl/>
        </w:rPr>
        <w:t xml:space="preserve">באחד החודשים העוקבים באותה שנה </w:t>
      </w:r>
      <w:proofErr w:type="spellStart"/>
      <w:r w:rsidR="00635CF6">
        <w:rPr>
          <w:rFonts w:cs="Arial"/>
          <w:rtl/>
        </w:rPr>
        <w:t>קלנדרית</w:t>
      </w:r>
      <w:proofErr w:type="spellEnd"/>
      <w:r w:rsidR="00635CF6">
        <w:rPr>
          <w:rFonts w:cs="Arial"/>
          <w:rtl/>
        </w:rPr>
        <w:t xml:space="preserve">, ומעבר למסגרת החודשית בכל חודש עוקב, כמפורט </w:t>
      </w:r>
      <w:r w:rsidR="00635CF6" w:rsidRPr="00F3392F">
        <w:rPr>
          <w:rFonts w:cs="Arial"/>
          <w:rtl/>
        </w:rPr>
        <w:t>ובכפוף לאמור להלן</w:t>
      </w:r>
      <w:r w:rsidR="00635CF6">
        <w:rPr>
          <w:rFonts w:cs="Arial"/>
          <w:rtl/>
        </w:rPr>
        <w:t>:</w:t>
      </w:r>
      <w:bookmarkEnd w:id="1"/>
    </w:p>
    <w:p w14:paraId="30FB2B12" w14:textId="7E8D0784" w:rsidR="00635CF6" w:rsidRDefault="003D2F34" w:rsidP="00E651B0">
      <w:pPr>
        <w:pStyle w:val="5"/>
        <w:rPr>
          <w:rtl/>
        </w:rPr>
      </w:pPr>
      <w:r>
        <w:rPr>
          <w:rFonts w:hint="cs"/>
          <w:rtl/>
        </w:rPr>
        <w:t xml:space="preserve">עבור </w:t>
      </w:r>
      <w:r w:rsidR="00635CF6">
        <w:rPr>
          <w:rtl/>
        </w:rPr>
        <w:t>סטודנט שנקלט לעבודה במהל</w:t>
      </w:r>
      <w:r>
        <w:rPr>
          <w:rFonts w:hint="cs"/>
          <w:rtl/>
        </w:rPr>
        <w:t>ך</w:t>
      </w:r>
      <w:r w:rsidR="00635CF6">
        <w:rPr>
          <w:rtl/>
        </w:rPr>
        <w:t xml:space="preserve"> חודש מסוים</w:t>
      </w:r>
      <w:r>
        <w:rPr>
          <w:rFonts w:hint="cs"/>
          <w:rtl/>
        </w:rPr>
        <w:t>,</w:t>
      </w:r>
      <w:r w:rsidR="00635CF6">
        <w:rPr>
          <w:rtl/>
        </w:rPr>
        <w:t xml:space="preserve"> </w:t>
      </w:r>
      <w:r>
        <w:rPr>
          <w:rFonts w:hint="cs"/>
          <w:rtl/>
        </w:rPr>
        <w:t xml:space="preserve">תחולנה </w:t>
      </w:r>
      <w:r w:rsidR="00635CF6">
        <w:rPr>
          <w:rtl/>
        </w:rPr>
        <w:t>הוראות סעיף זה החל מתחילת החודש העוקב</w:t>
      </w:r>
      <w:r>
        <w:rPr>
          <w:rFonts w:hint="cs"/>
          <w:rtl/>
        </w:rPr>
        <w:t>,</w:t>
      </w:r>
      <w:r w:rsidR="00635CF6">
        <w:rPr>
          <w:rtl/>
        </w:rPr>
        <w:t xml:space="preserve"> לחודש תחילת העסקתו.</w:t>
      </w:r>
    </w:p>
    <w:p w14:paraId="422DBE1A" w14:textId="4DA0C292" w:rsidR="003D2F34" w:rsidRDefault="00635CF6" w:rsidP="00E651B0">
      <w:pPr>
        <w:pStyle w:val="5"/>
      </w:pPr>
      <w:r>
        <w:rPr>
          <w:rtl/>
        </w:rPr>
        <w:t xml:space="preserve">סטודנט </w:t>
      </w:r>
      <w:r w:rsidR="003D2F34">
        <w:rPr>
          <w:rFonts w:hint="cs"/>
          <w:rtl/>
        </w:rPr>
        <w:t>ה</w:t>
      </w:r>
      <w:r>
        <w:rPr>
          <w:rtl/>
        </w:rPr>
        <w:t>מועסק במסגרת של עד 96 שעות חודשיות</w:t>
      </w:r>
      <w:r w:rsidR="003D2F34">
        <w:rPr>
          <w:rFonts w:hint="cs"/>
          <w:rtl/>
        </w:rPr>
        <w:t>,</w:t>
      </w:r>
      <w:r>
        <w:rPr>
          <w:rtl/>
        </w:rPr>
        <w:t xml:space="preserve"> בכל מקרה לא יעבוד יותר מ-120 שעות בכל חודש עוקב</w:t>
      </w:r>
      <w:r w:rsidR="003D2F34">
        <w:rPr>
          <w:rFonts w:hint="cs"/>
          <w:rtl/>
        </w:rPr>
        <w:t xml:space="preserve">. </w:t>
      </w:r>
    </w:p>
    <w:p w14:paraId="35A2AF40" w14:textId="024725F8" w:rsidR="00635CF6" w:rsidRDefault="00635CF6" w:rsidP="00E651B0">
      <w:pPr>
        <w:pStyle w:val="5"/>
      </w:pPr>
      <w:r>
        <w:rPr>
          <w:rtl/>
        </w:rPr>
        <w:t xml:space="preserve">סטודנט </w:t>
      </w:r>
      <w:r w:rsidR="003D2F34">
        <w:rPr>
          <w:rFonts w:hint="cs"/>
          <w:rtl/>
        </w:rPr>
        <w:t>ה</w:t>
      </w:r>
      <w:r>
        <w:rPr>
          <w:rtl/>
        </w:rPr>
        <w:t>מועסק במסגרת של עד 120 שעות חודשיות</w:t>
      </w:r>
      <w:r w:rsidR="003D2F34">
        <w:rPr>
          <w:rFonts w:hint="cs"/>
          <w:rtl/>
        </w:rPr>
        <w:t>,</w:t>
      </w:r>
      <w:r>
        <w:rPr>
          <w:rtl/>
        </w:rPr>
        <w:t xml:space="preserve"> בכל מקרה לא יעבוד יותר מ-150 שעות בכל חודש עוקב. </w:t>
      </w:r>
    </w:p>
    <w:p w14:paraId="06872EFE" w14:textId="7E88572F" w:rsidR="005A239C" w:rsidRDefault="005A239C" w:rsidP="005A239C">
      <w:pPr>
        <w:pStyle w:val="5"/>
        <w:rPr>
          <w:rtl/>
        </w:rPr>
      </w:pPr>
      <w:r>
        <w:rPr>
          <w:rtl/>
        </w:rPr>
        <w:t>מספר השעות הנוסף</w:t>
      </w:r>
      <w:r w:rsidR="003D2F34">
        <w:rPr>
          <w:rFonts w:hint="cs"/>
          <w:rtl/>
        </w:rPr>
        <w:t>,</w:t>
      </w:r>
      <w:r>
        <w:rPr>
          <w:rtl/>
        </w:rPr>
        <w:t xml:space="preserve"> כאמור </w:t>
      </w:r>
      <w:r w:rsidR="003D2F34">
        <w:rPr>
          <w:rFonts w:hint="cs"/>
          <w:rtl/>
        </w:rPr>
        <w:t xml:space="preserve">בסעיף </w:t>
      </w:r>
      <w:r w:rsidR="003D2F34">
        <w:rPr>
          <w:rtl/>
        </w:rPr>
        <w:fldChar w:fldCharType="begin"/>
      </w:r>
      <w:r w:rsidR="003D2F34">
        <w:rPr>
          <w:rtl/>
        </w:rPr>
        <w:instrText xml:space="preserve"> </w:instrText>
      </w:r>
      <w:r w:rsidR="003D2F34">
        <w:rPr>
          <w:rFonts w:hint="cs"/>
        </w:rPr>
        <w:instrText>REF</w:instrText>
      </w:r>
      <w:r w:rsidR="003D2F34">
        <w:rPr>
          <w:rFonts w:hint="cs"/>
          <w:rtl/>
        </w:rPr>
        <w:instrText xml:space="preserve"> _</w:instrText>
      </w:r>
      <w:r w:rsidR="003D2F34">
        <w:rPr>
          <w:rFonts w:hint="cs"/>
        </w:rPr>
        <w:instrText>Ref157113758 \r \h</w:instrText>
      </w:r>
      <w:r w:rsidR="003D2F34">
        <w:rPr>
          <w:rtl/>
        </w:rPr>
        <w:instrText xml:space="preserve"> </w:instrText>
      </w:r>
      <w:r w:rsidR="003D2F34">
        <w:rPr>
          <w:rtl/>
        </w:rPr>
      </w:r>
      <w:r w:rsidR="003D2F34">
        <w:rPr>
          <w:rtl/>
        </w:rPr>
        <w:fldChar w:fldCharType="separate"/>
      </w:r>
      <w:r w:rsidR="003D2F34">
        <w:rPr>
          <w:cs/>
        </w:rPr>
        <w:t>‎</w:t>
      </w:r>
      <w:r w:rsidR="003D2F34">
        <w:t>2.1.1.2</w:t>
      </w:r>
      <w:r w:rsidR="003D2F34">
        <w:rPr>
          <w:rtl/>
        </w:rPr>
        <w:fldChar w:fldCharType="end"/>
      </w:r>
      <w:r w:rsidR="003D2F34">
        <w:rPr>
          <w:rFonts w:hint="cs"/>
          <w:rtl/>
        </w:rPr>
        <w:t xml:space="preserve"> לעיל, </w:t>
      </w:r>
      <w:r>
        <w:rPr>
          <w:rtl/>
        </w:rPr>
        <w:t xml:space="preserve">לא יעלה על ההפרש המצטבר בין המסגרת החודשית </w:t>
      </w:r>
      <w:r w:rsidR="003D2F34">
        <w:rPr>
          <w:rFonts w:hint="cs"/>
          <w:rtl/>
        </w:rPr>
        <w:t>ל</w:t>
      </w:r>
      <w:r>
        <w:rPr>
          <w:rtl/>
        </w:rPr>
        <w:t>בין מספר השעות ש</w:t>
      </w:r>
      <w:r w:rsidR="003D2F34">
        <w:rPr>
          <w:rFonts w:hint="cs"/>
          <w:rtl/>
        </w:rPr>
        <w:t xml:space="preserve">הסטודנט </w:t>
      </w:r>
      <w:r>
        <w:rPr>
          <w:rtl/>
        </w:rPr>
        <w:t xml:space="preserve">עבד בכל חודש רלוונטי (להלן: "יתרת השעות מהמסגרת" או "היתרה"). </w:t>
      </w:r>
    </w:p>
    <w:p w14:paraId="3D29F913" w14:textId="4A89F436" w:rsidR="00635CF6" w:rsidRDefault="00635CF6" w:rsidP="00E651B0">
      <w:pPr>
        <w:pStyle w:val="5"/>
      </w:pPr>
      <w:r>
        <w:rPr>
          <w:rtl/>
        </w:rPr>
        <w:lastRenderedPageBreak/>
        <w:t xml:space="preserve">בחודש שבו דיווח הסטודנט על יום היעדרות עקב חופשה או </w:t>
      </w:r>
      <w:r w:rsidR="003D2F34">
        <w:rPr>
          <w:rFonts w:hint="cs"/>
          <w:rtl/>
        </w:rPr>
        <w:t xml:space="preserve">על </w:t>
      </w:r>
      <w:r>
        <w:rPr>
          <w:rtl/>
        </w:rPr>
        <w:t xml:space="preserve">יום בחירה, לא ייעשה שימוש ביתרת השעות מהמסגרת. אולם, בחודש בו דיווח הסטודנט על יום היעדרות לרגל בחינה או על יום היעדרות עקב מחלה, ניתן יהיה </w:t>
      </w:r>
      <w:r w:rsidR="003D2F34">
        <w:rPr>
          <w:rFonts w:hint="cs"/>
          <w:rtl/>
        </w:rPr>
        <w:t>להשתמש</w:t>
      </w:r>
      <w:r>
        <w:rPr>
          <w:rtl/>
        </w:rPr>
        <w:t xml:space="preserve"> ביתרת השעות מהמסגרת</w:t>
      </w:r>
      <w:r>
        <w:rPr>
          <w:rFonts w:hint="cs"/>
          <w:rtl/>
        </w:rPr>
        <w:t>.</w:t>
      </w:r>
    </w:p>
    <w:p w14:paraId="2AC9F2FF" w14:textId="78B53E05" w:rsidR="00DB7B9B" w:rsidRDefault="00DB7B9B" w:rsidP="00E651B0">
      <w:pPr>
        <w:pStyle w:val="5"/>
      </w:pPr>
      <w:r w:rsidRPr="00DB7B9B">
        <w:rPr>
          <w:rFonts w:cs="Arial"/>
          <w:rtl/>
        </w:rPr>
        <w:t xml:space="preserve">סטודנט יוכל לעבוד את יתרת השעות מהמסגרת בחודש עוקב אחד או במספר חודשים עוקבים באותה שנה </w:t>
      </w:r>
      <w:proofErr w:type="spellStart"/>
      <w:r w:rsidRPr="00DB7B9B">
        <w:rPr>
          <w:rFonts w:cs="Arial"/>
          <w:rtl/>
        </w:rPr>
        <w:t>קלנדרית</w:t>
      </w:r>
      <w:proofErr w:type="spellEnd"/>
      <w:r w:rsidR="003D2F34">
        <w:rPr>
          <w:rFonts w:cs="Arial" w:hint="cs"/>
          <w:rtl/>
        </w:rPr>
        <w:t>.</w:t>
      </w:r>
      <w:r w:rsidRPr="00DB7B9B">
        <w:rPr>
          <w:rFonts w:cs="Arial"/>
          <w:rtl/>
        </w:rPr>
        <w:t xml:space="preserve"> יתרת השעות מהמסגרת מתאפסת בתחילת כל שנה </w:t>
      </w:r>
      <w:proofErr w:type="spellStart"/>
      <w:r w:rsidRPr="00DB7B9B">
        <w:rPr>
          <w:rFonts w:cs="Arial"/>
          <w:rtl/>
        </w:rPr>
        <w:t>קלנדרית</w:t>
      </w:r>
      <w:proofErr w:type="spellEnd"/>
      <w:r w:rsidRPr="00DB7B9B">
        <w:rPr>
          <w:rFonts w:cs="Arial"/>
          <w:rtl/>
        </w:rPr>
        <w:t>.</w:t>
      </w:r>
    </w:p>
    <w:p w14:paraId="6D2CA298" w14:textId="53CFCECD" w:rsidR="00DB7B9B" w:rsidRPr="00DB7B9B" w:rsidRDefault="00E75F15" w:rsidP="00E651B0">
      <w:pPr>
        <w:pStyle w:val="5"/>
        <w:rPr>
          <w:rtl/>
        </w:rPr>
      </w:pPr>
      <w:r>
        <w:rPr>
          <w:rFonts w:cs="Arial" w:hint="cs"/>
          <w:rtl/>
        </w:rPr>
        <w:t>במקרה שבו ה</w:t>
      </w:r>
      <w:r w:rsidR="00DB7B9B" w:rsidRPr="00DB7B9B">
        <w:rPr>
          <w:rFonts w:cs="Arial"/>
          <w:rtl/>
        </w:rPr>
        <w:t xml:space="preserve">סטודנט </w:t>
      </w:r>
      <w:r>
        <w:rPr>
          <w:rFonts w:cs="Arial" w:hint="cs"/>
          <w:rtl/>
        </w:rPr>
        <w:t>עבד</w:t>
      </w:r>
      <w:r w:rsidR="00DB7B9B" w:rsidRPr="00DB7B9B">
        <w:rPr>
          <w:rFonts w:cs="Arial"/>
          <w:rtl/>
        </w:rPr>
        <w:t xml:space="preserve"> מעבר למסגרת החודשית בחודש מסוים, </w:t>
      </w:r>
      <w:r>
        <w:rPr>
          <w:rFonts w:cs="Arial" w:hint="cs"/>
          <w:rtl/>
        </w:rPr>
        <w:t>שעות העבודה האמורות תופחתנה</w:t>
      </w:r>
      <w:r w:rsidR="00DB7B9B" w:rsidRPr="00DB7B9B">
        <w:rPr>
          <w:rFonts w:cs="Arial"/>
          <w:rtl/>
        </w:rPr>
        <w:t xml:space="preserve"> מהיתרה אותה ניתן לבצע באותה שנה </w:t>
      </w:r>
      <w:proofErr w:type="spellStart"/>
      <w:r w:rsidR="00DB7B9B" w:rsidRPr="00DB7B9B">
        <w:rPr>
          <w:rFonts w:cs="Arial"/>
          <w:rtl/>
        </w:rPr>
        <w:t>קלנדרית</w:t>
      </w:r>
      <w:proofErr w:type="spellEnd"/>
      <w:r w:rsidR="00DB7B9B" w:rsidRPr="00DB7B9B">
        <w:rPr>
          <w:rFonts w:cs="Arial"/>
          <w:rtl/>
        </w:rPr>
        <w:t>.</w:t>
      </w:r>
    </w:p>
    <w:p w14:paraId="642C370D" w14:textId="06F035E9" w:rsidR="00635CF6" w:rsidRDefault="00E75F15" w:rsidP="00E651B0">
      <w:pPr>
        <w:pStyle w:val="5"/>
        <w:rPr>
          <w:rtl/>
        </w:rPr>
      </w:pPr>
      <w:r>
        <w:rPr>
          <w:rFonts w:hint="cs"/>
          <w:rtl/>
        </w:rPr>
        <w:t>במקרה</w:t>
      </w:r>
      <w:r w:rsidR="00635CF6">
        <w:rPr>
          <w:rtl/>
        </w:rPr>
        <w:t xml:space="preserve"> </w:t>
      </w:r>
      <w:r>
        <w:rPr>
          <w:rFonts w:hint="cs"/>
          <w:rtl/>
        </w:rPr>
        <w:t>ש</w:t>
      </w:r>
      <w:r w:rsidR="00635CF6">
        <w:rPr>
          <w:rtl/>
        </w:rPr>
        <w:t xml:space="preserve">בו במסגרת החודשים הקובעים לעניין חישוב דמי חופשה, עבד הסטודנט מעבר למסגרת החודשית, </w:t>
      </w:r>
      <w:r>
        <w:rPr>
          <w:rFonts w:hint="cs"/>
          <w:rtl/>
        </w:rPr>
        <w:t xml:space="preserve">תילקחנה </w:t>
      </w:r>
      <w:r w:rsidR="00635CF6">
        <w:rPr>
          <w:rtl/>
        </w:rPr>
        <w:t>בחשבון שעות העבודה של הסטודנט</w:t>
      </w:r>
      <w:r>
        <w:rPr>
          <w:rFonts w:hint="cs"/>
          <w:rtl/>
        </w:rPr>
        <w:t>,</w:t>
      </w:r>
      <w:r w:rsidR="00635CF6">
        <w:rPr>
          <w:rtl/>
        </w:rPr>
        <w:t xml:space="preserve"> שהסכום המקסימלי המצטבר שלה</w:t>
      </w:r>
      <w:r>
        <w:rPr>
          <w:rFonts w:hint="cs"/>
          <w:rtl/>
        </w:rPr>
        <w:t>ן</w:t>
      </w:r>
      <w:r w:rsidR="00635CF6">
        <w:rPr>
          <w:rtl/>
        </w:rPr>
        <w:t xml:space="preserve"> הוא סך שעות המסגרת החודשית של הסטודנט במכפלה של שלוש. מבלי לגרוע מהאמור, בכל מקרה</w:t>
      </w:r>
      <w:r>
        <w:rPr>
          <w:rFonts w:hint="cs"/>
          <w:rtl/>
        </w:rPr>
        <w:t>,</w:t>
      </w:r>
      <w:r w:rsidR="00635CF6">
        <w:rPr>
          <w:rtl/>
        </w:rPr>
        <w:t xml:space="preserve"> תשלום דמי החופשה לא יפחת מהתשלום לפי הוראות סעיף 10(ב)(2) ל</w:t>
      </w:r>
      <w:hyperlink r:id="rId15" w:history="1">
        <w:r w:rsidR="00635CF6" w:rsidRPr="00E75F15">
          <w:rPr>
            <w:rStyle w:val="Hyperlink"/>
            <w:rtl/>
          </w:rPr>
          <w:t>חוק חופשה שנתית, התשי"א-1951.</w:t>
        </w:r>
      </w:hyperlink>
    </w:p>
    <w:p w14:paraId="12478EB7" w14:textId="7EFEE72A" w:rsidR="00513739" w:rsidRPr="00B57519" w:rsidRDefault="00A85EEA" w:rsidP="009F09EF">
      <w:pPr>
        <w:pStyle w:val="4"/>
      </w:pPr>
      <w:r>
        <w:rPr>
          <w:rFonts w:hint="cs"/>
          <w:rtl/>
        </w:rPr>
        <w:t>למרות האמור לעיל ו</w:t>
      </w:r>
      <w:r w:rsidR="00A316DA" w:rsidRPr="00B57519">
        <w:rPr>
          <w:rFonts w:hint="cs"/>
          <w:rtl/>
        </w:rPr>
        <w:t xml:space="preserve">בהתאם לשיקול דעת </w:t>
      </w:r>
      <w:r w:rsidR="00A316DA">
        <w:rPr>
          <w:rFonts w:hint="cs"/>
          <w:rtl/>
        </w:rPr>
        <w:t>ה</w:t>
      </w:r>
      <w:r w:rsidR="00FB2CF6">
        <w:rPr>
          <w:rFonts w:hint="cs"/>
          <w:rtl/>
        </w:rPr>
        <w:t>גורם ה</w:t>
      </w:r>
      <w:r w:rsidR="00A316DA">
        <w:rPr>
          <w:rFonts w:hint="cs"/>
          <w:rtl/>
        </w:rPr>
        <w:t>אחראי</w:t>
      </w:r>
      <w:r w:rsidR="00A316DA" w:rsidRPr="00B57519">
        <w:rPr>
          <w:rFonts w:hint="cs"/>
          <w:rtl/>
        </w:rPr>
        <w:t xml:space="preserve"> </w:t>
      </w:r>
      <w:r w:rsidR="00FB2CF6">
        <w:rPr>
          <w:rFonts w:hint="cs"/>
          <w:rtl/>
        </w:rPr>
        <w:t>(להלן: ''האחראי''</w:t>
      </w:r>
      <w:r>
        <w:rPr>
          <w:rFonts w:hint="cs"/>
          <w:rtl/>
        </w:rPr>
        <w:t>)</w:t>
      </w:r>
      <w:r w:rsidR="00EA60FD">
        <w:rPr>
          <w:rFonts w:hint="cs"/>
          <w:rtl/>
        </w:rPr>
        <w:t>,</w:t>
      </w:r>
      <w:r w:rsidR="00A316DA" w:rsidRPr="00B57519">
        <w:rPr>
          <w:rFonts w:hint="cs"/>
          <w:rtl/>
        </w:rPr>
        <w:t xml:space="preserve"> </w:t>
      </w:r>
      <w:r w:rsidR="00513739" w:rsidRPr="00B57519">
        <w:rPr>
          <w:rFonts w:hint="cs"/>
          <w:rtl/>
        </w:rPr>
        <w:t xml:space="preserve">ניתן </w:t>
      </w:r>
      <w:r w:rsidR="00A316DA">
        <w:rPr>
          <w:rFonts w:hint="cs"/>
          <w:rtl/>
        </w:rPr>
        <w:t xml:space="preserve">יהיה </w:t>
      </w:r>
      <w:r w:rsidR="00513739" w:rsidRPr="00B57519">
        <w:rPr>
          <w:rFonts w:hint="cs"/>
          <w:rtl/>
        </w:rPr>
        <w:t xml:space="preserve">לקבוע כי סטודנט יועסק </w:t>
      </w:r>
      <w:r w:rsidR="00A316DA">
        <w:rPr>
          <w:rFonts w:hint="cs"/>
          <w:rtl/>
        </w:rPr>
        <w:t>בהיקף משרה הנמוך</w:t>
      </w:r>
      <w:r w:rsidR="00513739" w:rsidRPr="00B57519">
        <w:rPr>
          <w:rFonts w:hint="cs"/>
          <w:rtl/>
        </w:rPr>
        <w:t xml:space="preserve"> מ</w:t>
      </w:r>
      <w:r w:rsidR="00353714">
        <w:rPr>
          <w:rFonts w:hint="cs"/>
          <w:rtl/>
        </w:rPr>
        <w:t>-</w:t>
      </w:r>
      <w:r w:rsidR="00513739" w:rsidRPr="00B57519">
        <w:rPr>
          <w:rFonts w:hint="cs"/>
          <w:rtl/>
        </w:rPr>
        <w:t>96 שעות בחודש</w:t>
      </w:r>
      <w:r w:rsidR="00A316DA">
        <w:rPr>
          <w:rFonts w:hint="cs"/>
          <w:rtl/>
        </w:rPr>
        <w:t>.</w:t>
      </w:r>
      <w:r w:rsidR="00513739" w:rsidRPr="00B57519">
        <w:rPr>
          <w:rFonts w:hint="cs"/>
          <w:rtl/>
        </w:rPr>
        <w:t xml:space="preserve"> </w:t>
      </w:r>
      <w:r w:rsidR="00A316DA">
        <w:rPr>
          <w:rFonts w:hint="cs"/>
          <w:rtl/>
        </w:rPr>
        <w:t>במקרה</w:t>
      </w:r>
      <w:r w:rsidR="00B32760">
        <w:rPr>
          <w:rFonts w:hint="cs"/>
          <w:rtl/>
        </w:rPr>
        <w:t xml:space="preserve"> זה</w:t>
      </w:r>
      <w:r w:rsidR="00A316DA">
        <w:rPr>
          <w:rFonts w:hint="cs"/>
          <w:rtl/>
        </w:rPr>
        <w:t xml:space="preserve"> כאמור, </w:t>
      </w:r>
      <w:r>
        <w:rPr>
          <w:rFonts w:hint="cs"/>
          <w:rtl/>
        </w:rPr>
        <w:t>על האחראי לי</w:t>
      </w:r>
      <w:r w:rsidR="00262C49">
        <w:rPr>
          <w:rFonts w:hint="cs"/>
          <w:rtl/>
        </w:rPr>
        <w:t>י</w:t>
      </w:r>
      <w:r>
        <w:rPr>
          <w:rFonts w:hint="cs"/>
          <w:rtl/>
        </w:rPr>
        <w:t>דע את הסטודנט</w:t>
      </w:r>
      <w:r w:rsidR="00EA60FD">
        <w:rPr>
          <w:rFonts w:hint="cs"/>
          <w:rtl/>
        </w:rPr>
        <w:t xml:space="preserve">. </w:t>
      </w:r>
      <w:r w:rsidR="00513739" w:rsidRPr="00B57519">
        <w:rPr>
          <w:rFonts w:hint="cs"/>
          <w:rtl/>
        </w:rPr>
        <w:t xml:space="preserve">שכרו </w:t>
      </w:r>
      <w:r w:rsidR="00A316DA">
        <w:rPr>
          <w:rFonts w:hint="cs"/>
          <w:rtl/>
        </w:rPr>
        <w:t xml:space="preserve">של הסטודנט </w:t>
      </w:r>
      <w:r w:rsidR="00513739" w:rsidRPr="00B57519">
        <w:rPr>
          <w:rFonts w:hint="cs"/>
          <w:rtl/>
        </w:rPr>
        <w:t xml:space="preserve">ישולם בהתאם למכסת השעות </w:t>
      </w:r>
      <w:r>
        <w:rPr>
          <w:rFonts w:hint="cs"/>
          <w:rtl/>
        </w:rPr>
        <w:t>שהוגדרה</w:t>
      </w:r>
      <w:r w:rsidR="00B32760">
        <w:rPr>
          <w:rFonts w:hint="cs"/>
          <w:rtl/>
        </w:rPr>
        <w:t xml:space="preserve"> לו.</w:t>
      </w:r>
    </w:p>
    <w:p w14:paraId="5E3ABDF9" w14:textId="77777777" w:rsidR="003B0BB1" w:rsidRPr="00B57519" w:rsidRDefault="002210C4" w:rsidP="00E651B0">
      <w:pPr>
        <w:pStyle w:val="2"/>
        <w:rPr>
          <w:u w:val="single"/>
        </w:rPr>
      </w:pPr>
      <w:r>
        <w:rPr>
          <w:rFonts w:hint="cs"/>
          <w:u w:val="single"/>
          <w:rtl/>
        </w:rPr>
        <w:t>שעות העבודה</w:t>
      </w:r>
    </w:p>
    <w:p w14:paraId="0E96DBD7" w14:textId="01957BA7" w:rsidR="00166741" w:rsidRPr="00B57519" w:rsidRDefault="00166741" w:rsidP="00E651B0">
      <w:pPr>
        <w:pStyle w:val="3"/>
        <w:rPr>
          <w:rtl/>
        </w:rPr>
      </w:pPr>
      <w:r w:rsidRPr="00B57519">
        <w:rPr>
          <w:rFonts w:hint="cs"/>
          <w:rtl/>
        </w:rPr>
        <w:t xml:space="preserve">ככלל, </w:t>
      </w:r>
      <w:r w:rsidR="00D15D88" w:rsidRPr="00B57519">
        <w:rPr>
          <w:rFonts w:hint="cs"/>
          <w:rtl/>
        </w:rPr>
        <w:t xml:space="preserve">סטודנטים </w:t>
      </w:r>
      <w:r w:rsidRPr="00B57519">
        <w:rPr>
          <w:rFonts w:hint="cs"/>
          <w:rtl/>
        </w:rPr>
        <w:t xml:space="preserve">יועסקו </w:t>
      </w:r>
      <w:r w:rsidR="000616A9">
        <w:rPr>
          <w:rFonts w:hint="cs"/>
          <w:rtl/>
        </w:rPr>
        <w:t xml:space="preserve">במסגרת </w:t>
      </w:r>
      <w:r w:rsidR="000616A9" w:rsidRPr="00B57519">
        <w:rPr>
          <w:rFonts w:hint="cs"/>
          <w:rtl/>
        </w:rPr>
        <w:t xml:space="preserve">שעות </w:t>
      </w:r>
      <w:r w:rsidRPr="00B57519">
        <w:rPr>
          <w:rFonts w:hint="cs"/>
          <w:rtl/>
        </w:rPr>
        <w:t>העבודה הרגילות של המשרד. האחראי רשאי להרחיב את שעות העבודה של הסטודנטים או להגבילן</w:t>
      </w:r>
      <w:r w:rsidR="000616A9">
        <w:rPr>
          <w:rFonts w:hint="cs"/>
          <w:rtl/>
        </w:rPr>
        <w:t xml:space="preserve"> מעבר לכך</w:t>
      </w:r>
      <w:r w:rsidR="00D11494">
        <w:rPr>
          <w:rFonts w:hint="cs"/>
          <w:rtl/>
        </w:rPr>
        <w:t>,</w:t>
      </w:r>
      <w:r w:rsidRPr="00B57519">
        <w:rPr>
          <w:rFonts w:hint="cs"/>
          <w:rtl/>
        </w:rPr>
        <w:t xml:space="preserve"> בהתאם לצ</w:t>
      </w:r>
      <w:r w:rsidR="00D11494">
        <w:rPr>
          <w:rFonts w:hint="cs"/>
          <w:rtl/>
        </w:rPr>
        <w:t>ו</w:t>
      </w:r>
      <w:r w:rsidRPr="00B57519">
        <w:rPr>
          <w:rFonts w:hint="cs"/>
          <w:rtl/>
        </w:rPr>
        <w:t>רכי העבודה במשרד ו</w:t>
      </w:r>
      <w:r w:rsidR="00D11494">
        <w:rPr>
          <w:rFonts w:hint="cs"/>
          <w:rtl/>
        </w:rPr>
        <w:t>ב</w:t>
      </w:r>
      <w:r w:rsidRPr="00B57519">
        <w:rPr>
          <w:rFonts w:hint="cs"/>
          <w:rtl/>
        </w:rPr>
        <w:t xml:space="preserve">כפוף לאמור בסעיף </w:t>
      </w:r>
      <w:r w:rsidR="00D11494">
        <w:rPr>
          <w:rtl/>
        </w:rPr>
        <w:fldChar w:fldCharType="begin"/>
      </w:r>
      <w:r w:rsidR="00D11494">
        <w:rPr>
          <w:rtl/>
        </w:rPr>
        <w:instrText xml:space="preserve"> </w:instrText>
      </w:r>
      <w:r w:rsidR="00D11494">
        <w:rPr>
          <w:rFonts w:hint="cs"/>
        </w:rPr>
        <w:instrText>REF</w:instrText>
      </w:r>
      <w:r w:rsidR="00D11494">
        <w:rPr>
          <w:rFonts w:hint="cs"/>
          <w:rtl/>
        </w:rPr>
        <w:instrText xml:space="preserve"> _</w:instrText>
      </w:r>
      <w:r w:rsidR="00D11494">
        <w:rPr>
          <w:rFonts w:hint="cs"/>
        </w:rPr>
        <w:instrText>Ref5803190 \r \h</w:instrText>
      </w:r>
      <w:r w:rsidR="00D11494">
        <w:rPr>
          <w:rtl/>
        </w:rPr>
        <w:instrText xml:space="preserve"> </w:instrText>
      </w:r>
      <w:r w:rsidR="00E651B0">
        <w:rPr>
          <w:rtl/>
        </w:rPr>
        <w:instrText xml:space="preserve"> \* </w:instrText>
      </w:r>
      <w:r w:rsidR="00E651B0">
        <w:instrText>MERGEFORMAT</w:instrText>
      </w:r>
      <w:r w:rsidR="00E651B0">
        <w:rPr>
          <w:rtl/>
        </w:rPr>
        <w:instrText xml:space="preserve"> </w:instrText>
      </w:r>
      <w:r w:rsidR="00D11494">
        <w:rPr>
          <w:rtl/>
        </w:rPr>
      </w:r>
      <w:r w:rsidR="00D11494">
        <w:rPr>
          <w:rtl/>
        </w:rPr>
        <w:fldChar w:fldCharType="separate"/>
      </w:r>
      <w:r w:rsidR="007B79E5">
        <w:rPr>
          <w:cs/>
        </w:rPr>
        <w:t>‎</w:t>
      </w:r>
      <w:r w:rsidR="007B79E5">
        <w:t>2.1</w:t>
      </w:r>
      <w:r w:rsidR="00D11494">
        <w:rPr>
          <w:rtl/>
        </w:rPr>
        <w:fldChar w:fldCharType="end"/>
      </w:r>
      <w:r w:rsidR="00630BCB">
        <w:rPr>
          <w:rFonts w:hint="cs"/>
          <w:rtl/>
        </w:rPr>
        <w:t xml:space="preserve"> לעיל</w:t>
      </w:r>
      <w:r w:rsidRPr="00B57519">
        <w:rPr>
          <w:rFonts w:hint="cs"/>
          <w:rtl/>
        </w:rPr>
        <w:t>.</w:t>
      </w:r>
    </w:p>
    <w:p w14:paraId="4C7C8D8A" w14:textId="7213D59E" w:rsidR="003B0BB1" w:rsidRDefault="003B0BB1" w:rsidP="00E651B0">
      <w:pPr>
        <w:pStyle w:val="3"/>
      </w:pPr>
      <w:r w:rsidRPr="00B57519">
        <w:rPr>
          <w:rFonts w:hint="cs"/>
          <w:rtl/>
        </w:rPr>
        <w:t xml:space="preserve">העסקה ביום </w:t>
      </w:r>
      <w:r w:rsidR="0011650F">
        <w:rPr>
          <w:rFonts w:hint="cs"/>
          <w:rtl/>
        </w:rPr>
        <w:t>ה</w:t>
      </w:r>
      <w:r w:rsidRPr="00B57519">
        <w:rPr>
          <w:rFonts w:hint="cs"/>
          <w:rtl/>
        </w:rPr>
        <w:t xml:space="preserve">מנוחה כפופה לקבלת אישור </w:t>
      </w:r>
      <w:r w:rsidR="0011650F">
        <w:rPr>
          <w:rFonts w:hint="cs"/>
          <w:rtl/>
        </w:rPr>
        <w:t xml:space="preserve">מטעם </w:t>
      </w:r>
      <w:r w:rsidRPr="00B57519">
        <w:rPr>
          <w:rFonts w:hint="cs"/>
          <w:rtl/>
        </w:rPr>
        <w:t>הממונה על חוק שעות עבודה ומנוחה</w:t>
      </w:r>
      <w:r w:rsidR="0011650F">
        <w:rPr>
          <w:rFonts w:hint="cs"/>
          <w:rtl/>
        </w:rPr>
        <w:t xml:space="preserve"> (בהתאם לאמור ב</w:t>
      </w:r>
      <w:hyperlink r:id="rId16" w:history="1">
        <w:r w:rsidR="0011650F" w:rsidRPr="0011650F">
          <w:rPr>
            <w:rStyle w:val="Hyperlink"/>
            <w:rFonts w:hint="cs"/>
            <w:rtl/>
          </w:rPr>
          <w:t>חוק שעות עבודה ומנוחה, תשי''א-1951</w:t>
        </w:r>
      </w:hyperlink>
      <w:r w:rsidR="0011650F">
        <w:rPr>
          <w:rFonts w:hint="cs"/>
          <w:rtl/>
        </w:rPr>
        <w:t>)</w:t>
      </w:r>
      <w:r w:rsidRPr="00B57519">
        <w:rPr>
          <w:rFonts w:hint="cs"/>
          <w:rtl/>
        </w:rPr>
        <w:t xml:space="preserve">. ככל שניתן אישור להעסקה ביום </w:t>
      </w:r>
      <w:r w:rsidR="00CE46F7">
        <w:rPr>
          <w:rFonts w:hint="cs"/>
          <w:rtl/>
        </w:rPr>
        <w:t>המנוחה</w:t>
      </w:r>
      <w:r w:rsidRPr="00B57519">
        <w:rPr>
          <w:rFonts w:hint="cs"/>
          <w:rtl/>
        </w:rPr>
        <w:t xml:space="preserve">, </w:t>
      </w:r>
      <w:r w:rsidR="00630BCB" w:rsidRPr="00B57519">
        <w:rPr>
          <w:rFonts w:hint="cs"/>
          <w:rtl/>
        </w:rPr>
        <w:t xml:space="preserve">יהיה זכאי </w:t>
      </w:r>
      <w:r w:rsidRPr="00B57519">
        <w:rPr>
          <w:rFonts w:hint="cs"/>
          <w:rtl/>
        </w:rPr>
        <w:t xml:space="preserve">הסטודנט לשכר בתעריף של 150% מתעריף שעת עבודה. </w:t>
      </w:r>
      <w:r w:rsidR="001837E7" w:rsidRPr="00B57519">
        <w:rPr>
          <w:rFonts w:hint="cs"/>
          <w:rtl/>
        </w:rPr>
        <w:t xml:space="preserve">במקרה שבו נתבקש הסטודנט לעבוד </w:t>
      </w:r>
      <w:r w:rsidR="00CE46F7" w:rsidRPr="00B57519">
        <w:rPr>
          <w:rFonts w:hint="cs"/>
          <w:rtl/>
        </w:rPr>
        <w:t>ב</w:t>
      </w:r>
      <w:r w:rsidR="00CE46F7">
        <w:rPr>
          <w:rFonts w:hint="cs"/>
          <w:rtl/>
        </w:rPr>
        <w:t>יום המנוחה</w:t>
      </w:r>
      <w:r w:rsidR="001837E7">
        <w:rPr>
          <w:rFonts w:hint="cs"/>
          <w:rtl/>
        </w:rPr>
        <w:t xml:space="preserve">, </w:t>
      </w:r>
      <w:r w:rsidRPr="00B57519">
        <w:rPr>
          <w:rFonts w:hint="cs"/>
          <w:rtl/>
        </w:rPr>
        <w:t xml:space="preserve">על המשרד להקפיד לתת </w:t>
      </w:r>
      <w:r w:rsidR="001837E7" w:rsidRPr="00B57519">
        <w:rPr>
          <w:rFonts w:hint="cs"/>
          <w:rtl/>
        </w:rPr>
        <w:t>ל</w:t>
      </w:r>
      <w:r w:rsidR="001837E7">
        <w:rPr>
          <w:rFonts w:hint="cs"/>
          <w:rtl/>
        </w:rPr>
        <w:t>ו</w:t>
      </w:r>
      <w:r w:rsidR="001837E7" w:rsidRPr="00B57519">
        <w:rPr>
          <w:rFonts w:hint="cs"/>
          <w:rtl/>
        </w:rPr>
        <w:t xml:space="preserve"> </w:t>
      </w:r>
      <w:r w:rsidRPr="00B57519">
        <w:rPr>
          <w:rFonts w:hint="cs"/>
          <w:rtl/>
        </w:rPr>
        <w:t>יום מנוחה שבועי</w:t>
      </w:r>
      <w:r w:rsidR="001837E7">
        <w:rPr>
          <w:rFonts w:hint="cs"/>
          <w:rtl/>
        </w:rPr>
        <w:t xml:space="preserve"> אחר</w:t>
      </w:r>
      <w:r w:rsidRPr="00B57519">
        <w:rPr>
          <w:rFonts w:hint="cs"/>
          <w:rtl/>
        </w:rPr>
        <w:t xml:space="preserve">, </w:t>
      </w:r>
      <w:r w:rsidR="00353714">
        <w:rPr>
          <w:rFonts w:hint="cs"/>
          <w:rtl/>
        </w:rPr>
        <w:t xml:space="preserve">בכפוף </w:t>
      </w:r>
      <w:r w:rsidRPr="00B57519">
        <w:rPr>
          <w:rFonts w:hint="cs"/>
          <w:rtl/>
        </w:rPr>
        <w:t>להיתר של משרד העבודה.</w:t>
      </w:r>
    </w:p>
    <w:p w14:paraId="614EB714" w14:textId="77777777" w:rsidR="009F5629" w:rsidRPr="00B57519" w:rsidRDefault="009F5629" w:rsidP="00662AEA">
      <w:pPr>
        <w:pStyle w:val="2"/>
        <w:keepNext/>
        <w:rPr>
          <w:u w:val="single"/>
          <w:rtl/>
        </w:rPr>
      </w:pPr>
      <w:bookmarkStart w:id="2" w:name="_Ref5879037"/>
      <w:r w:rsidRPr="00B57519">
        <w:rPr>
          <w:rFonts w:cs="Arial"/>
          <w:u w:val="single"/>
          <w:rtl/>
        </w:rPr>
        <w:lastRenderedPageBreak/>
        <w:t>משך העסקה</w:t>
      </w:r>
      <w:bookmarkEnd w:id="2"/>
    </w:p>
    <w:p w14:paraId="23D27334" w14:textId="33622A5E" w:rsidR="009F5629" w:rsidRPr="00B57519" w:rsidRDefault="00AD2FC8" w:rsidP="009F09EF">
      <w:pPr>
        <w:pStyle w:val="3"/>
      </w:pPr>
      <w:r>
        <w:rPr>
          <w:rFonts w:hint="cs"/>
          <w:rtl/>
        </w:rPr>
        <w:t>האחראי</w:t>
      </w:r>
      <w:r w:rsidR="009F5629" w:rsidRPr="00B57519">
        <w:rPr>
          <w:rtl/>
        </w:rPr>
        <w:t xml:space="preserve"> יהיה רשאי להעסיק סטודנט </w:t>
      </w:r>
      <w:r w:rsidR="008C349D">
        <w:rPr>
          <w:rFonts w:hint="cs"/>
          <w:rtl/>
        </w:rPr>
        <w:t xml:space="preserve">הנמצא </w:t>
      </w:r>
      <w:r w:rsidR="008C349D" w:rsidRPr="00B57519">
        <w:rPr>
          <w:rtl/>
        </w:rPr>
        <w:t>במהלך לימודיו לתואר ראשו</w:t>
      </w:r>
      <w:r w:rsidR="004D3292">
        <w:rPr>
          <w:rFonts w:hint="cs"/>
          <w:rtl/>
        </w:rPr>
        <w:t>ן ב</w:t>
      </w:r>
      <w:r w:rsidR="009F5629" w:rsidRPr="00B57519">
        <w:rPr>
          <w:rtl/>
        </w:rPr>
        <w:t>תקופה שלא תעלה על 3 שנים</w:t>
      </w:r>
      <w:r w:rsidR="008C349D">
        <w:rPr>
          <w:rFonts w:hint="cs"/>
          <w:rtl/>
        </w:rPr>
        <w:t>,</w:t>
      </w:r>
      <w:r w:rsidR="009F5629" w:rsidRPr="00B57519">
        <w:rPr>
          <w:rtl/>
        </w:rPr>
        <w:t xml:space="preserve"> </w:t>
      </w:r>
      <w:r w:rsidR="008C349D">
        <w:rPr>
          <w:rFonts w:hint="cs"/>
          <w:rtl/>
        </w:rPr>
        <w:t xml:space="preserve">סטודנט הנמצא </w:t>
      </w:r>
      <w:r w:rsidR="008C349D" w:rsidRPr="00B57519">
        <w:rPr>
          <w:rtl/>
        </w:rPr>
        <w:t xml:space="preserve">במהלך לימודיו לתואר שני </w:t>
      </w:r>
      <w:r w:rsidR="004D3292">
        <w:rPr>
          <w:rFonts w:hint="cs"/>
          <w:rtl/>
        </w:rPr>
        <w:t>ב</w:t>
      </w:r>
      <w:r w:rsidR="009F5629" w:rsidRPr="00B57519">
        <w:rPr>
          <w:rtl/>
        </w:rPr>
        <w:t>תקופה שלא תעלה על שנתיים</w:t>
      </w:r>
      <w:r w:rsidR="008C349D">
        <w:rPr>
          <w:rFonts w:hint="cs"/>
          <w:rtl/>
        </w:rPr>
        <w:t>,</w:t>
      </w:r>
      <w:r w:rsidR="009F5629" w:rsidRPr="00B57519">
        <w:rPr>
          <w:rtl/>
        </w:rPr>
        <w:t xml:space="preserve"> או למשך תקופה רצופה של 5 שנים</w:t>
      </w:r>
      <w:r w:rsidR="008C349D">
        <w:rPr>
          <w:rFonts w:hint="cs"/>
          <w:rtl/>
        </w:rPr>
        <w:t>,</w:t>
      </w:r>
      <w:r w:rsidR="009F5629" w:rsidRPr="00B57519">
        <w:rPr>
          <w:rtl/>
        </w:rPr>
        <w:t xml:space="preserve"> לכל היותר</w:t>
      </w:r>
      <w:r w:rsidR="00462488">
        <w:rPr>
          <w:rFonts w:hint="cs"/>
          <w:rtl/>
        </w:rPr>
        <w:t xml:space="preserve"> (</w:t>
      </w:r>
      <w:r w:rsidR="009F09EF">
        <w:rPr>
          <w:rFonts w:hint="cs"/>
          <w:rtl/>
        </w:rPr>
        <w:t>ככל</w:t>
      </w:r>
      <w:r w:rsidR="00462488">
        <w:rPr>
          <w:rFonts w:hint="cs"/>
          <w:rtl/>
        </w:rPr>
        <w:t xml:space="preserve"> </w:t>
      </w:r>
      <w:r w:rsidR="009F09EF">
        <w:rPr>
          <w:rFonts w:hint="cs"/>
          <w:rtl/>
        </w:rPr>
        <w:t>ש</w:t>
      </w:r>
      <w:r w:rsidR="00462488">
        <w:rPr>
          <w:rFonts w:hint="cs"/>
          <w:rtl/>
        </w:rPr>
        <w:t>מדובר בסטודנט לתואר ראשון אשר המשיך ל</w:t>
      </w:r>
      <w:r w:rsidR="00AE49AD">
        <w:rPr>
          <w:rFonts w:hint="cs"/>
          <w:rtl/>
        </w:rPr>
        <w:t xml:space="preserve">לימודי </w:t>
      </w:r>
      <w:r w:rsidR="00462488">
        <w:rPr>
          <w:rFonts w:hint="cs"/>
          <w:rtl/>
        </w:rPr>
        <w:t xml:space="preserve">תואר שני ובהתאם </w:t>
      </w:r>
      <w:r w:rsidR="00AE49AD">
        <w:rPr>
          <w:rFonts w:hint="cs"/>
          <w:rtl/>
        </w:rPr>
        <w:t>לאמור ב</w:t>
      </w:r>
      <w:r w:rsidR="00462488">
        <w:rPr>
          <w:rFonts w:hint="cs"/>
          <w:rtl/>
        </w:rPr>
        <w:t xml:space="preserve">סעיף </w:t>
      </w:r>
      <w:r w:rsidR="00462488">
        <w:rPr>
          <w:rtl/>
        </w:rPr>
        <w:fldChar w:fldCharType="begin"/>
      </w:r>
      <w:r w:rsidR="00462488">
        <w:rPr>
          <w:rtl/>
        </w:rPr>
        <w:instrText xml:space="preserve"> </w:instrText>
      </w:r>
      <w:r w:rsidR="00462488">
        <w:rPr>
          <w:rFonts w:hint="cs"/>
        </w:rPr>
        <w:instrText>REF</w:instrText>
      </w:r>
      <w:r w:rsidR="00462488">
        <w:rPr>
          <w:rFonts w:hint="cs"/>
          <w:rtl/>
        </w:rPr>
        <w:instrText xml:space="preserve"> _</w:instrText>
      </w:r>
      <w:r w:rsidR="00462488">
        <w:rPr>
          <w:rFonts w:hint="cs"/>
        </w:rPr>
        <w:instrText>Ref6477187 \r \h</w:instrText>
      </w:r>
      <w:r w:rsidR="00462488">
        <w:rPr>
          <w:rtl/>
        </w:rPr>
        <w:instrText xml:space="preserve"> </w:instrText>
      </w:r>
      <w:r w:rsidR="00E651B0">
        <w:rPr>
          <w:rtl/>
        </w:rPr>
        <w:instrText xml:space="preserve"> \* </w:instrText>
      </w:r>
      <w:r w:rsidR="00E651B0">
        <w:instrText>MERGEFORMAT</w:instrText>
      </w:r>
      <w:r w:rsidR="00E651B0">
        <w:rPr>
          <w:rtl/>
        </w:rPr>
        <w:instrText xml:space="preserve"> </w:instrText>
      </w:r>
      <w:r w:rsidR="00462488">
        <w:rPr>
          <w:rtl/>
        </w:rPr>
      </w:r>
      <w:r w:rsidR="00462488">
        <w:rPr>
          <w:rtl/>
        </w:rPr>
        <w:fldChar w:fldCharType="separate"/>
      </w:r>
      <w:r w:rsidR="007B79E5">
        <w:rPr>
          <w:cs/>
        </w:rPr>
        <w:t>‎</w:t>
      </w:r>
      <w:r w:rsidR="007B79E5">
        <w:t>2.3.2</w:t>
      </w:r>
      <w:r w:rsidR="00462488">
        <w:rPr>
          <w:rtl/>
        </w:rPr>
        <w:fldChar w:fldCharType="end"/>
      </w:r>
      <w:r w:rsidR="00462488">
        <w:rPr>
          <w:rFonts w:hint="cs"/>
          <w:rtl/>
        </w:rPr>
        <w:t xml:space="preserve"> להלן)</w:t>
      </w:r>
      <w:r w:rsidR="009F5629" w:rsidRPr="00B57519">
        <w:rPr>
          <w:rtl/>
        </w:rPr>
        <w:t>.</w:t>
      </w:r>
    </w:p>
    <w:p w14:paraId="5B9A4BCF" w14:textId="3824F4C3" w:rsidR="00513739" w:rsidRDefault="00513739" w:rsidP="00E651B0">
      <w:pPr>
        <w:pStyle w:val="3"/>
      </w:pPr>
      <w:bookmarkStart w:id="3" w:name="_Ref6477187"/>
      <w:r w:rsidRPr="00B57519">
        <w:rPr>
          <w:rFonts w:hint="cs"/>
          <w:rtl/>
        </w:rPr>
        <w:t>ככלל, העסקת סטודנט תמשך עד לתחילת שנת הלימודים העוקבת וניתנת להארכה, בכפוף להצגת אישור לימודים תקף</w:t>
      </w:r>
      <w:r w:rsidR="00954C1C">
        <w:rPr>
          <w:rFonts w:hint="cs"/>
          <w:rtl/>
        </w:rPr>
        <w:t xml:space="preserve"> (</w:t>
      </w:r>
      <w:r w:rsidR="00353714">
        <w:rPr>
          <w:rFonts w:hint="cs"/>
          <w:rtl/>
        </w:rPr>
        <w:t>על הסטודנט</w:t>
      </w:r>
      <w:r w:rsidR="00954C1C">
        <w:rPr>
          <w:rFonts w:hint="cs"/>
          <w:rtl/>
        </w:rPr>
        <w:t xml:space="preserve"> להציג אישור לימודים תקף עד חודש לאחר תחילת הלימודים. סטודנט שלא יציג אישור כאמור</w:t>
      </w:r>
      <w:r w:rsidR="00A57355">
        <w:rPr>
          <w:rFonts w:hint="cs"/>
          <w:rtl/>
        </w:rPr>
        <w:t>,</w:t>
      </w:r>
      <w:r w:rsidR="00954C1C">
        <w:rPr>
          <w:rFonts w:hint="cs"/>
          <w:rtl/>
        </w:rPr>
        <w:t xml:space="preserve"> תסתיים העסקתו לאלתר)</w:t>
      </w:r>
      <w:r w:rsidRPr="00B57519">
        <w:rPr>
          <w:rFonts w:hint="cs"/>
          <w:rtl/>
        </w:rPr>
        <w:t>.</w:t>
      </w:r>
      <w:bookmarkEnd w:id="3"/>
    </w:p>
    <w:p w14:paraId="495B2DB3" w14:textId="50220B1D" w:rsidR="002F4F60" w:rsidRDefault="002F4F60" w:rsidP="00E651B0">
      <w:pPr>
        <w:pStyle w:val="3"/>
      </w:pPr>
      <w:r>
        <w:rPr>
          <w:rFonts w:hint="cs"/>
          <w:rtl/>
        </w:rPr>
        <w:t>העסקת סטודנט שטרם התחיל את לימודיו תתאפשר</w:t>
      </w:r>
      <w:r w:rsidR="00F7183E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630BCB">
        <w:rPr>
          <w:rFonts w:hint="cs"/>
          <w:rtl/>
        </w:rPr>
        <w:t xml:space="preserve">לפרק </w:t>
      </w:r>
      <w:r>
        <w:rPr>
          <w:rFonts w:hint="cs"/>
          <w:rtl/>
        </w:rPr>
        <w:t xml:space="preserve">זמן </w:t>
      </w:r>
      <w:r w:rsidRPr="00F7183E">
        <w:rPr>
          <w:rFonts w:hint="cs"/>
          <w:u w:val="single"/>
          <w:rtl/>
        </w:rPr>
        <w:t>שלא</w:t>
      </w:r>
      <w:r>
        <w:rPr>
          <w:rFonts w:hint="cs"/>
          <w:rtl/>
        </w:rPr>
        <w:t xml:space="preserve"> יעלה על חודשיים לפני יום פתיחת שנת הלימודים הראשונה, בכפוף להצגת </w:t>
      </w:r>
      <w:r w:rsidR="00B32760">
        <w:rPr>
          <w:rFonts w:hint="cs"/>
          <w:rtl/>
        </w:rPr>
        <w:t>אישורים רלוונטיים</w:t>
      </w:r>
      <w:r>
        <w:rPr>
          <w:rFonts w:hint="cs"/>
          <w:rtl/>
        </w:rPr>
        <w:t>.</w:t>
      </w:r>
    </w:p>
    <w:p w14:paraId="49F4FC46" w14:textId="0BEDD977" w:rsidR="002F4F60" w:rsidRDefault="002B00CF" w:rsidP="00E651B0">
      <w:pPr>
        <w:pStyle w:val="3"/>
      </w:pPr>
      <w:r>
        <w:rPr>
          <w:rFonts w:hint="cs"/>
          <w:rtl/>
        </w:rPr>
        <w:t xml:space="preserve">עבור </w:t>
      </w:r>
      <w:r w:rsidR="002F4F60">
        <w:rPr>
          <w:rFonts w:hint="cs"/>
          <w:rtl/>
        </w:rPr>
        <w:t>סטודנט שעבר ממשרת סטודנט למשרת מילוי מקום, אך הועסק בשנית במשרת סטודנט</w:t>
      </w:r>
      <w:r w:rsidR="004D3292">
        <w:rPr>
          <w:rFonts w:hint="cs"/>
          <w:rtl/>
        </w:rPr>
        <w:t>,</w:t>
      </w:r>
      <w:r w:rsidR="002F4F60">
        <w:rPr>
          <w:rFonts w:hint="cs"/>
          <w:rtl/>
        </w:rPr>
        <w:t xml:space="preserve"> תקופת ההעסקה במשרת מילוי מקום לא תיחשב למניין שנות ההעסקה המותרות במשרת סטודנט.</w:t>
      </w:r>
    </w:p>
    <w:p w14:paraId="567EF7DF" w14:textId="77777777" w:rsidR="009F5629" w:rsidRPr="00B57519" w:rsidRDefault="009F5629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תקציב</w:t>
      </w:r>
    </w:p>
    <w:p w14:paraId="5FF81C2C" w14:textId="3BEDFEE8" w:rsidR="009F5629" w:rsidRDefault="009F5629" w:rsidP="00E651B0">
      <w:pPr>
        <w:pStyle w:val="3"/>
      </w:pPr>
      <w:r w:rsidRPr="00B57519">
        <w:rPr>
          <w:rtl/>
        </w:rPr>
        <w:t>העסקת סטודנט תיעשה באמצעות סעיף תקציבי מיוחד</w:t>
      </w:r>
      <w:r w:rsidR="00150B5E">
        <w:rPr>
          <w:rFonts w:hint="cs"/>
          <w:rtl/>
        </w:rPr>
        <w:t>,</w:t>
      </w:r>
      <w:r w:rsidRPr="00B57519">
        <w:rPr>
          <w:rtl/>
        </w:rPr>
        <w:t xml:space="preserve"> המיועד לכך</w:t>
      </w:r>
      <w:r w:rsidR="00353714">
        <w:rPr>
          <w:rFonts w:hint="cs"/>
          <w:rtl/>
        </w:rPr>
        <w:t xml:space="preserve">. חשב המשרד </w:t>
      </w:r>
      <w:r w:rsidR="00150B5E">
        <w:rPr>
          <w:rFonts w:hint="cs"/>
          <w:rtl/>
        </w:rPr>
        <w:t xml:space="preserve">יהיה </w:t>
      </w:r>
      <w:r w:rsidRPr="00B57519">
        <w:rPr>
          <w:rtl/>
        </w:rPr>
        <w:t>אחראי ל</w:t>
      </w:r>
      <w:r w:rsidR="00353714">
        <w:rPr>
          <w:rFonts w:hint="cs"/>
          <w:rtl/>
        </w:rPr>
        <w:t>בצע בקרה תקציבית</w:t>
      </w:r>
      <w:r w:rsidR="00150B5E">
        <w:rPr>
          <w:rFonts w:hint="cs"/>
          <w:rtl/>
        </w:rPr>
        <w:t>,</w:t>
      </w:r>
      <w:r w:rsidR="00353714">
        <w:rPr>
          <w:rFonts w:hint="cs"/>
          <w:rtl/>
        </w:rPr>
        <w:t xml:space="preserve"> לרבות </w:t>
      </w:r>
      <w:r w:rsidR="000616A9" w:rsidRPr="00B57519">
        <w:rPr>
          <w:rtl/>
        </w:rPr>
        <w:t>בקר</w:t>
      </w:r>
      <w:r w:rsidR="000616A9">
        <w:rPr>
          <w:rFonts w:hint="cs"/>
          <w:rtl/>
        </w:rPr>
        <w:t>ה</w:t>
      </w:r>
      <w:r w:rsidR="000616A9" w:rsidRPr="00B57519">
        <w:rPr>
          <w:rtl/>
        </w:rPr>
        <w:t xml:space="preserve"> </w:t>
      </w:r>
      <w:r w:rsidR="009F09EF">
        <w:rPr>
          <w:rFonts w:hint="cs"/>
          <w:rtl/>
        </w:rPr>
        <w:t xml:space="preserve">על </w:t>
      </w:r>
      <w:r w:rsidR="0052387D">
        <w:rPr>
          <w:rFonts w:hint="cs"/>
          <w:rtl/>
        </w:rPr>
        <w:t xml:space="preserve">אודות </w:t>
      </w:r>
      <w:r w:rsidRPr="00B57519">
        <w:rPr>
          <w:rtl/>
        </w:rPr>
        <w:t>הניצול התקציבי</w:t>
      </w:r>
      <w:r w:rsidR="00353714">
        <w:rPr>
          <w:rFonts w:hint="cs"/>
          <w:rtl/>
        </w:rPr>
        <w:t xml:space="preserve"> בסעיף זה</w:t>
      </w:r>
      <w:r w:rsidRPr="00B57519">
        <w:rPr>
          <w:rtl/>
        </w:rPr>
        <w:t>.</w:t>
      </w:r>
    </w:p>
    <w:p w14:paraId="4C5DAEFB" w14:textId="77777777" w:rsidR="009F5629" w:rsidRPr="00B57519" w:rsidRDefault="009F5629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שכר ונלוות לשכר</w:t>
      </w:r>
    </w:p>
    <w:p w14:paraId="079EC1CA" w14:textId="77777777" w:rsidR="00F95124" w:rsidRDefault="009F5629" w:rsidP="00E651B0">
      <w:pPr>
        <w:pStyle w:val="3"/>
      </w:pPr>
      <w:r w:rsidRPr="00B57519">
        <w:rPr>
          <w:rtl/>
        </w:rPr>
        <w:t xml:space="preserve">שכר הסטודנט יהיה שכר שעתי. </w:t>
      </w:r>
    </w:p>
    <w:p w14:paraId="410EBBB5" w14:textId="3458D4C3" w:rsidR="009F5629" w:rsidRDefault="0023346F" w:rsidP="00E651B0">
      <w:pPr>
        <w:pStyle w:val="3"/>
      </w:pPr>
      <w:r>
        <w:rPr>
          <w:rFonts w:hint="cs"/>
          <w:rtl/>
        </w:rPr>
        <w:t>ה</w:t>
      </w:r>
      <w:r w:rsidR="009F5629" w:rsidRPr="00B57519">
        <w:rPr>
          <w:rtl/>
        </w:rPr>
        <w:t xml:space="preserve">שכר </w:t>
      </w:r>
      <w:r>
        <w:rPr>
          <w:rFonts w:hint="cs"/>
          <w:rtl/>
        </w:rPr>
        <w:t xml:space="preserve">עבור </w:t>
      </w:r>
      <w:r w:rsidR="000B26E0">
        <w:rPr>
          <w:rFonts w:hint="cs"/>
          <w:rtl/>
        </w:rPr>
        <w:t xml:space="preserve">כל </w:t>
      </w:r>
      <w:r w:rsidR="009F5629" w:rsidRPr="00B57519">
        <w:rPr>
          <w:rtl/>
        </w:rPr>
        <w:t xml:space="preserve">שעת עבודה </w:t>
      </w:r>
      <w:r>
        <w:rPr>
          <w:rFonts w:hint="cs"/>
          <w:rtl/>
        </w:rPr>
        <w:t>י</w:t>
      </w:r>
      <w:r w:rsidRPr="00B57519">
        <w:rPr>
          <w:rtl/>
        </w:rPr>
        <w:t xml:space="preserve">קבע </w:t>
      </w:r>
      <w:r w:rsidR="009F5629" w:rsidRPr="00B57519">
        <w:rPr>
          <w:rtl/>
        </w:rPr>
        <w:t xml:space="preserve">בהתאם </w:t>
      </w:r>
      <w:r w:rsidR="00293A6A">
        <w:rPr>
          <w:rFonts w:hint="cs"/>
          <w:rtl/>
        </w:rPr>
        <w:t>ל</w:t>
      </w:r>
      <w:hyperlink r:id="rId17" w:history="1">
        <w:r w:rsidR="00A74743" w:rsidRPr="00A74743">
          <w:rPr>
            <w:rStyle w:val="Hyperlink"/>
            <w:rtl/>
          </w:rPr>
          <w:t>חוזר הממונה על השכר</w:t>
        </w:r>
        <w:r w:rsidR="00FC2D20">
          <w:rPr>
            <w:rStyle w:val="Hyperlink"/>
            <w:rFonts w:hint="cs"/>
            <w:rtl/>
          </w:rPr>
          <w:t>,</w:t>
        </w:r>
        <w:r w:rsidR="00A74743" w:rsidRPr="00A74743">
          <w:rPr>
            <w:rStyle w:val="Hyperlink"/>
            <w:rtl/>
          </w:rPr>
          <w:t xml:space="preserve"> "תיקון הסכם (קיבוצי) סטודנטים מיום 18.4.2016"</w:t>
        </w:r>
        <w:r w:rsidR="00FC2D20">
          <w:rPr>
            <w:rStyle w:val="Hyperlink"/>
            <w:rFonts w:hint="cs"/>
            <w:rtl/>
          </w:rPr>
          <w:t>,</w:t>
        </w:r>
        <w:r w:rsidR="00A74743" w:rsidRPr="00A74743">
          <w:rPr>
            <w:rStyle w:val="Hyperlink"/>
            <w:rtl/>
          </w:rPr>
          <w:t xml:space="preserve"> מיום 14 באוגוסט 2023</w:t>
        </w:r>
      </w:hyperlink>
      <w:r w:rsidR="00A74743">
        <w:rPr>
          <w:rFonts w:hint="cs"/>
          <w:rtl/>
        </w:rPr>
        <w:t xml:space="preserve"> </w:t>
      </w:r>
      <w:r w:rsidR="00D5332B">
        <w:rPr>
          <w:rFonts w:hint="cs"/>
          <w:rtl/>
        </w:rPr>
        <w:t xml:space="preserve">ובהתאם </w:t>
      </w:r>
      <w:r w:rsidR="009F5629" w:rsidRPr="00B57519">
        <w:rPr>
          <w:rtl/>
        </w:rPr>
        <w:t>להגדרת הסטודנט (סטודנט לומד</w:t>
      </w:r>
      <w:r w:rsidR="00D5332B">
        <w:rPr>
          <w:rFonts w:hint="cs"/>
          <w:rtl/>
        </w:rPr>
        <w:t xml:space="preserve"> </w:t>
      </w:r>
      <w:r w:rsidR="009F5629" w:rsidRPr="00B57519">
        <w:rPr>
          <w:rtl/>
        </w:rPr>
        <w:t>/</w:t>
      </w:r>
      <w:r w:rsidR="00F72A2A">
        <w:rPr>
          <w:rFonts w:hint="cs"/>
          <w:rtl/>
        </w:rPr>
        <w:t xml:space="preserve"> </w:t>
      </w:r>
      <w:r w:rsidR="009F5629" w:rsidRPr="00B57519">
        <w:rPr>
          <w:rtl/>
        </w:rPr>
        <w:t xml:space="preserve">סטודנט לתואר </w:t>
      </w:r>
      <w:r w:rsidR="00156550">
        <w:rPr>
          <w:rFonts w:hint="cs"/>
          <w:rtl/>
        </w:rPr>
        <w:t>מתקדם</w:t>
      </w:r>
      <w:r w:rsidR="009F5629" w:rsidRPr="00B57519">
        <w:rPr>
          <w:rtl/>
        </w:rPr>
        <w:t xml:space="preserve">), </w:t>
      </w:r>
      <w:r w:rsidRPr="00B57519">
        <w:rPr>
          <w:rtl/>
        </w:rPr>
        <w:t>ו</w:t>
      </w:r>
      <w:r>
        <w:rPr>
          <w:rFonts w:hint="cs"/>
          <w:rtl/>
        </w:rPr>
        <w:t>י</w:t>
      </w:r>
      <w:r w:rsidRPr="00B57519">
        <w:rPr>
          <w:rtl/>
        </w:rPr>
        <w:t xml:space="preserve">שולם </w:t>
      </w:r>
      <w:r w:rsidR="009F5629" w:rsidRPr="00B57519">
        <w:rPr>
          <w:rtl/>
        </w:rPr>
        <w:t>בהתאם לכללים שנקבעו על ידי הממונה על השכר והסכמי עבודה במשרד האוצר.</w:t>
      </w:r>
    </w:p>
    <w:p w14:paraId="12003B24" w14:textId="7322BFD5" w:rsidR="00BA3A21" w:rsidRPr="00A15C86" w:rsidRDefault="00044EC7" w:rsidP="00E651B0">
      <w:pPr>
        <w:pStyle w:val="2"/>
        <w:rPr>
          <w:u w:val="single"/>
        </w:rPr>
      </w:pPr>
      <w:r>
        <w:rPr>
          <w:rFonts w:hint="cs"/>
          <w:u w:val="single"/>
          <w:rtl/>
        </w:rPr>
        <w:t xml:space="preserve">פנסיה, </w:t>
      </w:r>
      <w:r w:rsidR="00BA3A21" w:rsidRPr="00A15C86">
        <w:rPr>
          <w:rFonts w:hint="cs"/>
          <w:u w:val="single"/>
          <w:rtl/>
        </w:rPr>
        <w:t>קרן השתלמות</w:t>
      </w:r>
      <w:r>
        <w:rPr>
          <w:rFonts w:hint="cs"/>
          <w:u w:val="single"/>
          <w:rtl/>
        </w:rPr>
        <w:t xml:space="preserve"> ו</w:t>
      </w:r>
      <w:r w:rsidRPr="00A15C86">
        <w:rPr>
          <w:rFonts w:hint="cs"/>
          <w:u w:val="single"/>
          <w:rtl/>
        </w:rPr>
        <w:t>פיצויי פיטורים</w:t>
      </w:r>
    </w:p>
    <w:p w14:paraId="1119466D" w14:textId="4EE70572" w:rsidR="00A15C86" w:rsidRPr="00C3709A" w:rsidRDefault="00A15C86" w:rsidP="00E651B0">
      <w:pPr>
        <w:pStyle w:val="3"/>
      </w:pPr>
      <w:r>
        <w:rPr>
          <w:rFonts w:hint="cs"/>
          <w:rtl/>
        </w:rPr>
        <w:t>כללי ההפקדה ל</w:t>
      </w:r>
      <w:r w:rsidR="00630BCB">
        <w:rPr>
          <w:rFonts w:hint="cs"/>
          <w:rtl/>
        </w:rPr>
        <w:t>קרן פנסיה, לקופת גמל</w:t>
      </w:r>
      <w:r w:rsidR="00044EC7">
        <w:rPr>
          <w:rFonts w:hint="cs"/>
          <w:rtl/>
        </w:rPr>
        <w:t>, לקרן ה</w:t>
      </w:r>
      <w:r>
        <w:rPr>
          <w:rFonts w:hint="cs"/>
          <w:rtl/>
        </w:rPr>
        <w:t>שתלמות</w:t>
      </w:r>
      <w:r w:rsidR="00044EC7">
        <w:rPr>
          <w:rFonts w:hint="cs"/>
          <w:rtl/>
        </w:rPr>
        <w:t xml:space="preserve"> </w:t>
      </w:r>
      <w:r w:rsidR="00630BCB">
        <w:rPr>
          <w:rFonts w:hint="cs"/>
          <w:rtl/>
        </w:rPr>
        <w:t>ו</w:t>
      </w:r>
      <w:r w:rsidR="00D5332B">
        <w:rPr>
          <w:rFonts w:hint="cs"/>
          <w:rtl/>
        </w:rPr>
        <w:t>כדומה</w:t>
      </w:r>
      <w:r>
        <w:rPr>
          <w:rFonts w:hint="cs"/>
          <w:rtl/>
        </w:rPr>
        <w:t xml:space="preserve">, </w:t>
      </w:r>
      <w:r w:rsidRPr="00C3709A">
        <w:rPr>
          <w:rFonts w:hint="eastAsia"/>
          <w:rtl/>
        </w:rPr>
        <w:t>יבוצעו</w:t>
      </w:r>
      <w:r w:rsidRPr="00C3709A">
        <w:rPr>
          <w:rtl/>
        </w:rPr>
        <w:t xml:space="preserve"> </w:t>
      </w:r>
      <w:r w:rsidRPr="00C3709A">
        <w:rPr>
          <w:rFonts w:hint="eastAsia"/>
          <w:rtl/>
        </w:rPr>
        <w:t>בהתאם</w:t>
      </w:r>
      <w:r w:rsidRPr="00C3709A">
        <w:rPr>
          <w:rtl/>
        </w:rPr>
        <w:t xml:space="preserve"> </w:t>
      </w:r>
      <w:r>
        <w:rPr>
          <w:rFonts w:hint="cs"/>
          <w:rtl/>
        </w:rPr>
        <w:t>ל</w:t>
      </w:r>
      <w:hyperlink r:id="rId18" w:history="1">
        <w:r w:rsidRPr="00A60C22">
          <w:rPr>
            <w:rStyle w:val="Hyperlink"/>
            <w:rtl/>
          </w:rPr>
          <w:t xml:space="preserve">הוראת </w:t>
        </w:r>
        <w:proofErr w:type="spellStart"/>
        <w:r w:rsidRPr="00A60C22">
          <w:rPr>
            <w:rStyle w:val="Hyperlink"/>
            <w:rtl/>
          </w:rPr>
          <w:t>תכ"ם</w:t>
        </w:r>
        <w:proofErr w:type="spellEnd"/>
        <w:r w:rsidRPr="00A60C22">
          <w:rPr>
            <w:rStyle w:val="Hyperlink"/>
            <w:rtl/>
          </w:rPr>
          <w:t>, "הפקדות לקופת גמל", מס' 13.7.2.</w:t>
        </w:r>
      </w:hyperlink>
    </w:p>
    <w:p w14:paraId="5B4F3FCE" w14:textId="6C7B0AD3" w:rsidR="00A15C86" w:rsidRDefault="005121CD" w:rsidP="008F2E0A">
      <w:pPr>
        <w:pStyle w:val="3"/>
      </w:pPr>
      <w:r>
        <w:rPr>
          <w:rFonts w:hint="cs"/>
          <w:rtl/>
        </w:rPr>
        <w:t>ה</w:t>
      </w:r>
      <w:r w:rsidR="00A15C86">
        <w:rPr>
          <w:rFonts w:hint="cs"/>
          <w:rtl/>
        </w:rPr>
        <w:t>פקדות לפנסיה ולקרן השתלמות תועברנה לקופה/לקרן</w:t>
      </w:r>
      <w:r w:rsidR="00D5332B">
        <w:rPr>
          <w:rFonts w:hint="cs"/>
          <w:rtl/>
        </w:rPr>
        <w:t>,</w:t>
      </w:r>
      <w:r w:rsidR="00A15C86">
        <w:rPr>
          <w:rFonts w:hint="cs"/>
          <w:rtl/>
        </w:rPr>
        <w:t xml:space="preserve"> לפי בחירת הסטודנט</w:t>
      </w:r>
      <w:r w:rsidR="00044EC7">
        <w:rPr>
          <w:rFonts w:hint="cs"/>
          <w:rtl/>
        </w:rPr>
        <w:t xml:space="preserve"> (</w:t>
      </w:r>
      <w:r w:rsidR="00044EC7" w:rsidRPr="00B57519">
        <w:rPr>
          <w:rFonts w:hint="eastAsia"/>
          <w:rtl/>
        </w:rPr>
        <w:t>בהתאם</w:t>
      </w:r>
      <w:r w:rsidR="00044EC7" w:rsidRPr="00B57519">
        <w:rPr>
          <w:rtl/>
        </w:rPr>
        <w:t xml:space="preserve"> </w:t>
      </w:r>
      <w:r w:rsidR="00044EC7" w:rsidRPr="00B57519">
        <w:rPr>
          <w:b/>
          <w:i/>
          <w:rtl/>
        </w:rPr>
        <w:t>ל</w:t>
      </w:r>
      <w:r w:rsidR="000204DA">
        <w:rPr>
          <w:rFonts w:hint="cs"/>
          <w:b/>
          <w:i/>
          <w:rtl/>
        </w:rPr>
        <w:t>סעיף 6</w:t>
      </w:r>
      <w:r w:rsidR="000204DA">
        <w:rPr>
          <w:rFonts w:hint="cs"/>
          <w:u w:color="3464BA"/>
          <w:rtl/>
        </w:rPr>
        <w:t xml:space="preserve"> </w:t>
      </w:r>
      <w:hyperlink r:id="rId19" w:history="1">
        <w:r w:rsidR="00DF2525" w:rsidRPr="00DF2525">
          <w:rPr>
            <w:rStyle w:val="Hyperlink"/>
            <w:rtl/>
          </w:rPr>
          <w:t>בחוזר נציבות שירות המדינה "העסקת סטודנטים בשירות המדינה", מיום 29 במרץ 2018</w:t>
        </w:r>
      </w:hyperlink>
      <w:r w:rsidR="00044EC7">
        <w:rPr>
          <w:rFonts w:hint="cs"/>
          <w:rtl/>
        </w:rPr>
        <w:t xml:space="preserve">). </w:t>
      </w:r>
    </w:p>
    <w:p w14:paraId="584C2679" w14:textId="4B8B8C55" w:rsidR="009F5629" w:rsidRPr="00B57519" w:rsidRDefault="009F5629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ימי חופשה</w:t>
      </w:r>
    </w:p>
    <w:p w14:paraId="7C6CDC26" w14:textId="365D72F3" w:rsidR="00DB512F" w:rsidRPr="00B57519" w:rsidRDefault="00DB512F" w:rsidP="009F09EF">
      <w:pPr>
        <w:pStyle w:val="3"/>
      </w:pPr>
      <w:bookmarkStart w:id="4" w:name="_Ref31113907"/>
      <w:r w:rsidRPr="00B57519">
        <w:rPr>
          <w:rFonts w:hint="cs"/>
          <w:rtl/>
        </w:rPr>
        <w:t>סטודנט המועסק</w:t>
      </w:r>
      <w:r w:rsidR="009F5629" w:rsidRPr="00B57519">
        <w:rPr>
          <w:rtl/>
        </w:rPr>
        <w:t xml:space="preserve"> במשרד שבו נהוג שבוע עבודה </w:t>
      </w:r>
      <w:r w:rsidR="00AA7793">
        <w:rPr>
          <w:rFonts w:hint="cs"/>
          <w:rtl/>
        </w:rPr>
        <w:t>בן</w:t>
      </w:r>
      <w:r w:rsidR="00AA7793" w:rsidRPr="00B57519">
        <w:rPr>
          <w:rtl/>
        </w:rPr>
        <w:t xml:space="preserve"> </w:t>
      </w:r>
      <w:r w:rsidR="000F2A0C">
        <w:rPr>
          <w:rFonts w:hint="cs"/>
          <w:rtl/>
        </w:rPr>
        <w:t>5</w:t>
      </w:r>
      <w:r w:rsidR="000F2A0C" w:rsidRPr="00B57519">
        <w:rPr>
          <w:rtl/>
        </w:rPr>
        <w:t xml:space="preserve"> </w:t>
      </w:r>
      <w:r w:rsidR="009F5629" w:rsidRPr="00B57519">
        <w:rPr>
          <w:rtl/>
        </w:rPr>
        <w:t>ימים</w:t>
      </w:r>
      <w:r w:rsidR="000F2A0C">
        <w:rPr>
          <w:rFonts w:hint="cs"/>
          <w:rtl/>
        </w:rPr>
        <w:t>,</w:t>
      </w:r>
      <w:r w:rsidR="009F5629" w:rsidRPr="00B57519">
        <w:rPr>
          <w:rtl/>
        </w:rPr>
        <w:t xml:space="preserve"> </w:t>
      </w:r>
      <w:r w:rsidR="00954C1C">
        <w:rPr>
          <w:rFonts w:hint="cs"/>
          <w:rtl/>
        </w:rPr>
        <w:t xml:space="preserve">זכאי </w:t>
      </w:r>
      <w:r w:rsidR="009F5629" w:rsidRPr="00B57519">
        <w:rPr>
          <w:rtl/>
        </w:rPr>
        <w:t>ל-12 ימי</w:t>
      </w:r>
      <w:r w:rsidR="002F3315">
        <w:rPr>
          <w:rFonts w:hint="cs"/>
          <w:rtl/>
        </w:rPr>
        <w:t xml:space="preserve"> חופשה</w:t>
      </w:r>
      <w:r w:rsidR="009F5629" w:rsidRPr="00B57519">
        <w:rPr>
          <w:rtl/>
        </w:rPr>
        <w:t xml:space="preserve"> נטו</w:t>
      </w:r>
      <w:r w:rsidR="002F3315">
        <w:rPr>
          <w:rFonts w:hint="cs"/>
          <w:rtl/>
        </w:rPr>
        <w:t>,</w:t>
      </w:r>
      <w:r w:rsidR="009F5629" w:rsidRPr="00B57519">
        <w:rPr>
          <w:rtl/>
        </w:rPr>
        <w:t xml:space="preserve"> </w:t>
      </w:r>
      <w:r w:rsidR="002F3315">
        <w:rPr>
          <w:rFonts w:hint="cs"/>
          <w:rtl/>
        </w:rPr>
        <w:t xml:space="preserve">עבור </w:t>
      </w:r>
      <w:r w:rsidR="002F3315" w:rsidRPr="00B57519">
        <w:rPr>
          <w:rtl/>
        </w:rPr>
        <w:t xml:space="preserve">כל </w:t>
      </w:r>
      <w:r w:rsidR="009F5629" w:rsidRPr="00B57519">
        <w:rPr>
          <w:rtl/>
        </w:rPr>
        <w:t>שנת עבודה</w:t>
      </w:r>
      <w:r w:rsidRPr="00B57519">
        <w:rPr>
          <w:rFonts w:hint="cs"/>
          <w:rtl/>
        </w:rPr>
        <w:t>.</w:t>
      </w:r>
      <w:bookmarkEnd w:id="4"/>
      <w:r w:rsidR="00C213A5">
        <w:rPr>
          <w:rFonts w:hint="cs"/>
          <w:rtl/>
        </w:rPr>
        <w:t xml:space="preserve"> </w:t>
      </w:r>
    </w:p>
    <w:p w14:paraId="7746A918" w14:textId="25691182" w:rsidR="009F5629" w:rsidRDefault="00DB512F" w:rsidP="009F09EF">
      <w:pPr>
        <w:pStyle w:val="3"/>
      </w:pPr>
      <w:bookmarkStart w:id="5" w:name="_Ref31113928"/>
      <w:r w:rsidRPr="00B57519">
        <w:rPr>
          <w:rFonts w:hint="cs"/>
          <w:rtl/>
        </w:rPr>
        <w:lastRenderedPageBreak/>
        <w:t>סטודנט המועסק</w:t>
      </w:r>
      <w:r w:rsidR="009F5629" w:rsidRPr="00B57519">
        <w:rPr>
          <w:rtl/>
        </w:rPr>
        <w:t xml:space="preserve"> במשרד שבו נהוג שבוע עבודה </w:t>
      </w:r>
      <w:r w:rsidR="00AA7793">
        <w:rPr>
          <w:rFonts w:hint="cs"/>
          <w:rtl/>
        </w:rPr>
        <w:t>בן</w:t>
      </w:r>
      <w:r w:rsidR="00AA7793" w:rsidRPr="00B57519">
        <w:rPr>
          <w:rtl/>
        </w:rPr>
        <w:t xml:space="preserve"> </w:t>
      </w:r>
      <w:r w:rsidR="000F2A0C">
        <w:rPr>
          <w:rFonts w:hint="cs"/>
          <w:rtl/>
        </w:rPr>
        <w:t>6</w:t>
      </w:r>
      <w:r w:rsidR="000F2A0C" w:rsidRPr="00B57519">
        <w:rPr>
          <w:rtl/>
        </w:rPr>
        <w:t xml:space="preserve"> </w:t>
      </w:r>
      <w:r w:rsidR="009F5629" w:rsidRPr="00B57519">
        <w:rPr>
          <w:rtl/>
        </w:rPr>
        <w:t>ימים</w:t>
      </w:r>
      <w:r w:rsidR="000F2A0C">
        <w:rPr>
          <w:rFonts w:hint="cs"/>
          <w:rtl/>
        </w:rPr>
        <w:t>,</w:t>
      </w:r>
      <w:r w:rsidR="009F5629" w:rsidRPr="00B57519">
        <w:rPr>
          <w:rtl/>
        </w:rPr>
        <w:t xml:space="preserve"> </w:t>
      </w:r>
      <w:r w:rsidR="00954C1C">
        <w:rPr>
          <w:rFonts w:hint="cs"/>
          <w:rtl/>
        </w:rPr>
        <w:t xml:space="preserve">זכאי </w:t>
      </w:r>
      <w:r w:rsidR="009F5629" w:rsidRPr="00B57519">
        <w:rPr>
          <w:rtl/>
        </w:rPr>
        <w:t>ל-14 ימי</w:t>
      </w:r>
      <w:r w:rsidR="000F2A0C">
        <w:rPr>
          <w:rFonts w:hint="cs"/>
          <w:rtl/>
        </w:rPr>
        <w:t xml:space="preserve"> חופשה</w:t>
      </w:r>
      <w:r w:rsidR="009F5629" w:rsidRPr="00B57519">
        <w:rPr>
          <w:rtl/>
        </w:rPr>
        <w:t xml:space="preserve"> נטו</w:t>
      </w:r>
      <w:r w:rsidR="000F2A0C">
        <w:rPr>
          <w:rFonts w:hint="cs"/>
          <w:rtl/>
        </w:rPr>
        <w:t>, עבור</w:t>
      </w:r>
      <w:r w:rsidR="009F5629" w:rsidRPr="00B57519">
        <w:rPr>
          <w:rtl/>
        </w:rPr>
        <w:t xml:space="preserve"> כל שנת עבודה.</w:t>
      </w:r>
      <w:bookmarkEnd w:id="5"/>
    </w:p>
    <w:p w14:paraId="6CD1F155" w14:textId="4C605A48" w:rsidR="00C213A5" w:rsidRDefault="00C213A5" w:rsidP="00E651B0">
      <w:pPr>
        <w:pStyle w:val="3"/>
      </w:pPr>
      <w:bookmarkStart w:id="6" w:name="_Ref31113181"/>
      <w:r>
        <w:rPr>
          <w:rFonts w:hint="cs"/>
          <w:rtl/>
        </w:rPr>
        <w:t>צבירת ימי החופשה תיעשה מדי חודש, כך שבכל ח</w:t>
      </w:r>
      <w:r w:rsidR="000616A9">
        <w:rPr>
          <w:rFonts w:hint="cs"/>
          <w:rtl/>
        </w:rPr>
        <w:t>ו</w:t>
      </w:r>
      <w:r>
        <w:rPr>
          <w:rFonts w:hint="cs"/>
          <w:rtl/>
        </w:rPr>
        <w:t xml:space="preserve">דש ייצבר לזכות הסטודנט </w:t>
      </w:r>
      <w:r w:rsidR="00F25B57">
        <w:rPr>
          <w:rFonts w:hint="cs"/>
          <w:rtl/>
        </w:rPr>
        <w:t>החלק היחסי של החודש מתוך המכסה השנתית</w:t>
      </w:r>
      <w:r w:rsidR="00435C65">
        <w:rPr>
          <w:rFonts w:hint="cs"/>
          <w:rtl/>
        </w:rPr>
        <w:t>,</w:t>
      </w:r>
      <w:r w:rsidR="002113DF">
        <w:rPr>
          <w:rFonts w:hint="cs"/>
          <w:rtl/>
        </w:rPr>
        <w:t xml:space="preserve"> לפי סעיפים </w:t>
      </w:r>
      <w:r w:rsidR="00435C65">
        <w:rPr>
          <w:rtl/>
        </w:rPr>
        <w:fldChar w:fldCharType="begin"/>
      </w:r>
      <w:r w:rsidR="00435C65">
        <w:rPr>
          <w:rtl/>
        </w:rPr>
        <w:instrText xml:space="preserve"> </w:instrText>
      </w:r>
      <w:r w:rsidR="00435C65">
        <w:rPr>
          <w:rFonts w:hint="cs"/>
        </w:rPr>
        <w:instrText>REF</w:instrText>
      </w:r>
      <w:r w:rsidR="00435C65">
        <w:rPr>
          <w:rFonts w:hint="cs"/>
          <w:rtl/>
        </w:rPr>
        <w:instrText xml:space="preserve"> _</w:instrText>
      </w:r>
      <w:r w:rsidR="00435C65">
        <w:rPr>
          <w:rFonts w:hint="cs"/>
        </w:rPr>
        <w:instrText>Ref31113907 \r \h</w:instrText>
      </w:r>
      <w:r w:rsidR="00435C65">
        <w:rPr>
          <w:rtl/>
        </w:rPr>
        <w:instrText xml:space="preserve"> </w:instrText>
      </w:r>
      <w:r w:rsidR="00E651B0">
        <w:rPr>
          <w:rtl/>
        </w:rPr>
        <w:instrText xml:space="preserve"> \* </w:instrText>
      </w:r>
      <w:r w:rsidR="00E651B0">
        <w:instrText>MERGEFORMAT</w:instrText>
      </w:r>
      <w:r w:rsidR="00E651B0">
        <w:rPr>
          <w:rtl/>
        </w:rPr>
        <w:instrText xml:space="preserve"> </w:instrText>
      </w:r>
      <w:r w:rsidR="00435C65">
        <w:rPr>
          <w:rtl/>
        </w:rPr>
      </w:r>
      <w:r w:rsidR="00435C65">
        <w:rPr>
          <w:rtl/>
        </w:rPr>
        <w:fldChar w:fldCharType="separate"/>
      </w:r>
      <w:r w:rsidR="00435C65">
        <w:rPr>
          <w:cs/>
        </w:rPr>
        <w:t>‎</w:t>
      </w:r>
      <w:r w:rsidR="00435C65">
        <w:t>2.7.1</w:t>
      </w:r>
      <w:r w:rsidR="00435C65">
        <w:rPr>
          <w:rtl/>
        </w:rPr>
        <w:fldChar w:fldCharType="end"/>
      </w:r>
      <w:r w:rsidR="00435C65">
        <w:rPr>
          <w:rFonts w:hint="cs"/>
          <w:rtl/>
        </w:rPr>
        <w:t xml:space="preserve"> </w:t>
      </w:r>
      <w:r w:rsidR="00D34CDE">
        <w:rPr>
          <w:rFonts w:hint="cs"/>
          <w:rtl/>
        </w:rPr>
        <w:t xml:space="preserve">ו- </w:t>
      </w:r>
      <w:r w:rsidR="00D34CDE">
        <w:rPr>
          <w:rtl/>
        </w:rPr>
        <w:fldChar w:fldCharType="begin"/>
      </w:r>
      <w:r w:rsidR="00D34CDE">
        <w:rPr>
          <w:rtl/>
        </w:rPr>
        <w:instrText xml:space="preserve"> </w:instrText>
      </w:r>
      <w:r w:rsidR="00D34CDE">
        <w:rPr>
          <w:rFonts w:hint="cs"/>
        </w:rPr>
        <w:instrText>REF</w:instrText>
      </w:r>
      <w:r w:rsidR="00D34CDE">
        <w:rPr>
          <w:rFonts w:hint="cs"/>
          <w:rtl/>
        </w:rPr>
        <w:instrText xml:space="preserve"> _</w:instrText>
      </w:r>
      <w:r w:rsidR="00D34CDE">
        <w:rPr>
          <w:rFonts w:hint="cs"/>
        </w:rPr>
        <w:instrText>Ref31113928 \r \h</w:instrText>
      </w:r>
      <w:r w:rsidR="00D34CDE">
        <w:rPr>
          <w:rtl/>
        </w:rPr>
        <w:instrText xml:space="preserve"> </w:instrText>
      </w:r>
      <w:r w:rsidR="00E651B0">
        <w:rPr>
          <w:rtl/>
        </w:rPr>
        <w:instrText xml:space="preserve"> \* </w:instrText>
      </w:r>
      <w:r w:rsidR="00E651B0">
        <w:instrText>MERGEFORMAT</w:instrText>
      </w:r>
      <w:r w:rsidR="00E651B0">
        <w:rPr>
          <w:rtl/>
        </w:rPr>
        <w:instrText xml:space="preserve"> </w:instrText>
      </w:r>
      <w:r w:rsidR="00D34CDE">
        <w:rPr>
          <w:rtl/>
        </w:rPr>
      </w:r>
      <w:r w:rsidR="00D34CDE">
        <w:rPr>
          <w:rtl/>
        </w:rPr>
        <w:fldChar w:fldCharType="separate"/>
      </w:r>
      <w:r w:rsidR="00D34CDE">
        <w:rPr>
          <w:cs/>
        </w:rPr>
        <w:t>‎</w:t>
      </w:r>
      <w:r w:rsidR="00D34CDE">
        <w:t>2.7.2</w:t>
      </w:r>
      <w:r w:rsidR="00D34CDE">
        <w:rPr>
          <w:rtl/>
        </w:rPr>
        <w:fldChar w:fldCharType="end"/>
      </w:r>
      <w:r w:rsidR="00D34CDE">
        <w:rPr>
          <w:rFonts w:hint="cs"/>
          <w:rtl/>
        </w:rPr>
        <w:t xml:space="preserve"> </w:t>
      </w:r>
      <w:r w:rsidR="002113DF">
        <w:rPr>
          <w:rFonts w:hint="cs"/>
          <w:rtl/>
        </w:rPr>
        <w:t>לעיל</w:t>
      </w:r>
      <w:r>
        <w:rPr>
          <w:rFonts w:hint="cs"/>
          <w:rtl/>
        </w:rPr>
        <w:t>.</w:t>
      </w:r>
      <w:bookmarkEnd w:id="6"/>
    </w:p>
    <w:p w14:paraId="4D242E35" w14:textId="77777777" w:rsidR="00C213A5" w:rsidRPr="00B57519" w:rsidRDefault="004864D3" w:rsidP="00E651B0">
      <w:pPr>
        <w:pStyle w:val="3"/>
        <w:rPr>
          <w:rtl/>
        </w:rPr>
      </w:pPr>
      <w:r>
        <w:rPr>
          <w:rFonts w:hint="cs"/>
          <w:rtl/>
        </w:rPr>
        <w:t>ה</w:t>
      </w:r>
      <w:r w:rsidR="00C213A5">
        <w:rPr>
          <w:rFonts w:hint="cs"/>
          <w:rtl/>
        </w:rPr>
        <w:t>סטודנט לא יוכל לנצל מראש את ימי החופשה.</w:t>
      </w:r>
    </w:p>
    <w:p w14:paraId="000D897D" w14:textId="27745ACB" w:rsidR="009F5629" w:rsidRDefault="009F5629" w:rsidP="00E651B0">
      <w:pPr>
        <w:pStyle w:val="3"/>
      </w:pPr>
      <w:r w:rsidRPr="00B57519">
        <w:rPr>
          <w:rtl/>
        </w:rPr>
        <w:t xml:space="preserve">סטודנט יוכל לנצל </w:t>
      </w:r>
      <w:r w:rsidR="000F2A0C">
        <w:rPr>
          <w:rFonts w:hint="cs"/>
          <w:rtl/>
        </w:rPr>
        <w:t xml:space="preserve">את </w:t>
      </w:r>
      <w:r w:rsidRPr="00B57519">
        <w:rPr>
          <w:rtl/>
        </w:rPr>
        <w:t xml:space="preserve">ימי </w:t>
      </w:r>
      <w:r w:rsidR="000F2A0C">
        <w:rPr>
          <w:rFonts w:hint="cs"/>
          <w:rtl/>
        </w:rPr>
        <w:t>ה</w:t>
      </w:r>
      <w:r w:rsidRPr="00B57519">
        <w:rPr>
          <w:rtl/>
        </w:rPr>
        <w:t xml:space="preserve">חופשה העומדים לרשותו בחודש </w:t>
      </w:r>
      <w:proofErr w:type="spellStart"/>
      <w:r w:rsidR="006F3F92" w:rsidRPr="00B57519">
        <w:rPr>
          <w:rtl/>
        </w:rPr>
        <w:t>קל</w:t>
      </w:r>
      <w:r w:rsidR="006F3F92">
        <w:rPr>
          <w:rFonts w:hint="cs"/>
          <w:rtl/>
        </w:rPr>
        <w:t>נד</w:t>
      </w:r>
      <w:r w:rsidR="006F3F92" w:rsidRPr="00B57519">
        <w:rPr>
          <w:rtl/>
        </w:rPr>
        <w:t>רי</w:t>
      </w:r>
      <w:proofErr w:type="spellEnd"/>
      <w:r w:rsidR="000F2A0C">
        <w:rPr>
          <w:rFonts w:hint="cs"/>
          <w:rtl/>
        </w:rPr>
        <w:t>,</w:t>
      </w:r>
      <w:r w:rsidR="006F3F92" w:rsidRPr="00B57519">
        <w:rPr>
          <w:rtl/>
        </w:rPr>
        <w:t xml:space="preserve"> </w:t>
      </w:r>
      <w:r w:rsidRPr="00B57519">
        <w:rPr>
          <w:rtl/>
        </w:rPr>
        <w:t>כל עוד לא השלים באותו החודש את מכסת שעות העבודה החודשיות שנקבעו לו, בהתאם להיקף העסקתו ה</w:t>
      </w:r>
      <w:r w:rsidR="000F2A0C">
        <w:rPr>
          <w:rFonts w:hint="cs"/>
          <w:rtl/>
        </w:rPr>
        <w:t>מ</w:t>
      </w:r>
      <w:r w:rsidRPr="00B57519">
        <w:rPr>
          <w:rtl/>
        </w:rPr>
        <w:t xml:space="preserve">וגדר </w:t>
      </w:r>
      <w:r w:rsidR="000F2A0C">
        <w:rPr>
          <w:rFonts w:hint="cs"/>
          <w:rtl/>
        </w:rPr>
        <w:t xml:space="preserve">(כאמור </w:t>
      </w:r>
      <w:r w:rsidRPr="00B57519">
        <w:rPr>
          <w:rtl/>
        </w:rPr>
        <w:t xml:space="preserve">בסעיף </w:t>
      </w:r>
      <w:r w:rsidRPr="00B57519">
        <w:rPr>
          <w:cs/>
        </w:rPr>
        <w:t>‎</w:t>
      </w:r>
      <w:r w:rsidR="000F2A0C">
        <w:fldChar w:fldCharType="begin"/>
      </w:r>
      <w:r w:rsidR="000F2A0C">
        <w:instrText xml:space="preserve"> REF _Ref5803190 \r \h </w:instrText>
      </w:r>
      <w:r w:rsidR="00E651B0">
        <w:instrText xml:space="preserve"> \* MERGEFORMAT </w:instrText>
      </w:r>
      <w:r w:rsidR="000F2A0C">
        <w:fldChar w:fldCharType="separate"/>
      </w:r>
      <w:r w:rsidR="007B79E5">
        <w:rPr>
          <w:cs/>
        </w:rPr>
        <w:t>‎</w:t>
      </w:r>
      <w:r w:rsidR="007B79E5">
        <w:t>2.1</w:t>
      </w:r>
      <w:r w:rsidR="000F2A0C">
        <w:fldChar w:fldCharType="end"/>
      </w:r>
      <w:r w:rsidRPr="00B57519">
        <w:rPr>
          <w:rtl/>
        </w:rPr>
        <w:t xml:space="preserve"> לעיל</w:t>
      </w:r>
      <w:r w:rsidR="000F2A0C">
        <w:rPr>
          <w:rFonts w:hint="cs"/>
          <w:rtl/>
        </w:rPr>
        <w:t>)</w:t>
      </w:r>
      <w:r w:rsidRPr="00B57519">
        <w:rPr>
          <w:rtl/>
        </w:rPr>
        <w:t>.</w:t>
      </w:r>
    </w:p>
    <w:p w14:paraId="226038E9" w14:textId="1D8BA173" w:rsidR="009B7FB3" w:rsidRPr="00015181" w:rsidRDefault="002737A4" w:rsidP="00E651B0">
      <w:pPr>
        <w:pStyle w:val="3"/>
      </w:pPr>
      <w:bookmarkStart w:id="7" w:name="_Ref31113235"/>
      <w:r>
        <w:rPr>
          <w:rFonts w:hint="cs"/>
          <w:rtl/>
        </w:rPr>
        <w:t>במעבר משנה לשנה, ה</w:t>
      </w:r>
      <w:r w:rsidR="009B7FB3" w:rsidRPr="00015181">
        <w:rPr>
          <w:rFonts w:hint="eastAsia"/>
          <w:rtl/>
        </w:rPr>
        <w:t>סטודנט</w:t>
      </w:r>
      <w:r w:rsidR="009B7FB3" w:rsidRPr="00015181">
        <w:rPr>
          <w:rtl/>
        </w:rPr>
        <w:t xml:space="preserve"> </w:t>
      </w:r>
      <w:r>
        <w:rPr>
          <w:rFonts w:hint="cs"/>
          <w:rtl/>
        </w:rPr>
        <w:t xml:space="preserve">יהיה </w:t>
      </w:r>
      <w:r w:rsidR="009B7FB3" w:rsidRPr="00015181">
        <w:rPr>
          <w:rFonts w:hint="eastAsia"/>
          <w:rtl/>
        </w:rPr>
        <w:t>רש</w:t>
      </w:r>
      <w:r w:rsidR="00954C1C" w:rsidRPr="00015181">
        <w:rPr>
          <w:rFonts w:hint="eastAsia"/>
          <w:rtl/>
        </w:rPr>
        <w:t>א</w:t>
      </w:r>
      <w:r w:rsidR="009B7FB3" w:rsidRPr="00015181">
        <w:rPr>
          <w:rFonts w:hint="eastAsia"/>
          <w:rtl/>
        </w:rPr>
        <w:t>י</w:t>
      </w:r>
      <w:r w:rsidR="009B7FB3" w:rsidRPr="00015181">
        <w:rPr>
          <w:rtl/>
        </w:rPr>
        <w:t xml:space="preserve"> </w:t>
      </w:r>
      <w:r w:rsidR="009B7FB3" w:rsidRPr="00015181">
        <w:rPr>
          <w:rFonts w:hint="eastAsia"/>
          <w:rtl/>
        </w:rPr>
        <w:t>לצבור</w:t>
      </w:r>
      <w:r w:rsidR="009B7FB3" w:rsidRPr="00015181">
        <w:rPr>
          <w:rtl/>
        </w:rPr>
        <w:t xml:space="preserve"> </w:t>
      </w:r>
      <w:r w:rsidR="00015181">
        <w:rPr>
          <w:rFonts w:hint="cs"/>
          <w:rtl/>
        </w:rPr>
        <w:t>עד 4 ימי חופשה</w:t>
      </w:r>
      <w:r w:rsidR="00D5332B">
        <w:rPr>
          <w:rFonts w:hint="cs"/>
          <w:rtl/>
        </w:rPr>
        <w:t>,</w:t>
      </w:r>
      <w:r w:rsidR="00B32760">
        <w:rPr>
          <w:rFonts w:hint="cs"/>
          <w:rtl/>
        </w:rPr>
        <w:t xml:space="preserve"> שטרם נוצלו</w:t>
      </w:r>
      <w:r w:rsidR="00D5332B">
        <w:rPr>
          <w:rFonts w:hint="cs"/>
          <w:rtl/>
        </w:rPr>
        <w:t>,</w:t>
      </w:r>
      <w:r w:rsidR="002113DF">
        <w:rPr>
          <w:rFonts w:hint="cs"/>
          <w:rtl/>
        </w:rPr>
        <w:t xml:space="preserve"> מתוך המכסה השנתית</w:t>
      </w:r>
      <w:r>
        <w:rPr>
          <w:rFonts w:hint="cs"/>
          <w:rtl/>
        </w:rPr>
        <w:t>. כמו כן, הסטודנט יוכל לצבור</w:t>
      </w:r>
      <w:r w:rsidR="00015181">
        <w:rPr>
          <w:rFonts w:hint="cs"/>
          <w:rtl/>
        </w:rPr>
        <w:t xml:space="preserve"> </w:t>
      </w:r>
      <w:r w:rsidR="002113DF">
        <w:rPr>
          <w:rFonts w:hint="cs"/>
          <w:rtl/>
        </w:rPr>
        <w:t>עד 30 ימי חו</w:t>
      </w:r>
      <w:r w:rsidR="00B32760">
        <w:rPr>
          <w:rFonts w:hint="cs"/>
          <w:rtl/>
        </w:rPr>
        <w:t>פשה במצטבר לאורך כל תקופת העסקתו</w:t>
      </w:r>
      <w:r w:rsidR="002113DF">
        <w:rPr>
          <w:rFonts w:hint="cs"/>
          <w:rtl/>
        </w:rPr>
        <w:t>.</w:t>
      </w:r>
      <w:bookmarkEnd w:id="7"/>
      <w:r w:rsidR="00954C1C" w:rsidRPr="00015181">
        <w:rPr>
          <w:rtl/>
        </w:rPr>
        <w:t xml:space="preserve"> </w:t>
      </w:r>
    </w:p>
    <w:p w14:paraId="6073F479" w14:textId="69922F83" w:rsidR="009B7FB3" w:rsidRDefault="009B7FB3" w:rsidP="00E651B0">
      <w:pPr>
        <w:pStyle w:val="3"/>
        <w:rPr>
          <w:b/>
          <w:bCs/>
        </w:rPr>
      </w:pPr>
      <w:r w:rsidRPr="00015181">
        <w:rPr>
          <w:rFonts w:hint="eastAsia"/>
          <w:rtl/>
        </w:rPr>
        <w:t>על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סטודנטים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יחולו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הוראות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בדבר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חופשה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מרוכזת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בחול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המועד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או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בערבי</w:t>
      </w:r>
      <w:r w:rsidRPr="00015181">
        <w:rPr>
          <w:rtl/>
        </w:rPr>
        <w:t xml:space="preserve"> </w:t>
      </w:r>
      <w:r w:rsidRPr="00015181">
        <w:rPr>
          <w:rFonts w:hint="eastAsia"/>
          <w:rtl/>
        </w:rPr>
        <w:t>חג</w:t>
      </w:r>
      <w:r w:rsidR="00015181">
        <w:rPr>
          <w:rFonts w:hint="cs"/>
          <w:rtl/>
        </w:rPr>
        <w:t>,</w:t>
      </w:r>
      <w:r w:rsidR="004E4DED">
        <w:rPr>
          <w:rFonts w:hint="cs"/>
          <w:rtl/>
        </w:rPr>
        <w:t xml:space="preserve"> </w:t>
      </w:r>
      <w:r w:rsidR="004503F0">
        <w:rPr>
          <w:rFonts w:hint="cs"/>
          <w:rtl/>
        </w:rPr>
        <w:t xml:space="preserve">כאשר </w:t>
      </w:r>
      <w:r w:rsidR="00015181">
        <w:rPr>
          <w:rFonts w:hint="cs"/>
          <w:rtl/>
        </w:rPr>
        <w:t>התשלום</w:t>
      </w:r>
      <w:r w:rsidR="004503F0">
        <w:rPr>
          <w:rFonts w:hint="cs"/>
          <w:rtl/>
        </w:rPr>
        <w:t xml:space="preserve"> בגין ימים אלה</w:t>
      </w:r>
      <w:r w:rsidR="00015181">
        <w:rPr>
          <w:rFonts w:hint="cs"/>
          <w:rtl/>
        </w:rPr>
        <w:t xml:space="preserve"> יהיה עד מכס</w:t>
      </w:r>
      <w:r w:rsidR="009F6F64">
        <w:rPr>
          <w:rFonts w:hint="cs"/>
          <w:rtl/>
        </w:rPr>
        <w:t>ת</w:t>
      </w:r>
      <w:r w:rsidR="00015181">
        <w:rPr>
          <w:rFonts w:hint="cs"/>
          <w:rtl/>
        </w:rPr>
        <w:t xml:space="preserve"> </w:t>
      </w:r>
      <w:r w:rsidR="009F6F64">
        <w:rPr>
          <w:rFonts w:hint="cs"/>
          <w:rtl/>
        </w:rPr>
        <w:t>ה</w:t>
      </w:r>
      <w:r w:rsidR="00015181">
        <w:rPr>
          <w:rFonts w:hint="cs"/>
          <w:rtl/>
        </w:rPr>
        <w:t>שעות המאושרת.</w:t>
      </w:r>
    </w:p>
    <w:p w14:paraId="58D65442" w14:textId="589450A1" w:rsidR="00DB7B9B" w:rsidRDefault="00DB7B9B" w:rsidP="00E651B0">
      <w:pPr>
        <w:pStyle w:val="2"/>
        <w:rPr>
          <w:u w:val="single"/>
        </w:rPr>
      </w:pPr>
      <w:r w:rsidRPr="00DF56A7">
        <w:rPr>
          <w:rFonts w:hint="eastAsia"/>
          <w:u w:val="single"/>
          <w:rtl/>
        </w:rPr>
        <w:t>חישוב</w:t>
      </w:r>
      <w:r w:rsidRPr="00DF56A7">
        <w:rPr>
          <w:u w:val="single"/>
          <w:rtl/>
        </w:rPr>
        <w:t xml:space="preserve"> </w:t>
      </w:r>
      <w:r w:rsidRPr="00DF56A7">
        <w:rPr>
          <w:rFonts w:hint="eastAsia"/>
          <w:u w:val="single"/>
          <w:rtl/>
        </w:rPr>
        <w:t>ערך</w:t>
      </w:r>
      <w:r w:rsidRPr="00DF56A7">
        <w:rPr>
          <w:u w:val="single"/>
          <w:rtl/>
        </w:rPr>
        <w:t xml:space="preserve"> </w:t>
      </w:r>
      <w:r w:rsidRPr="00DF56A7">
        <w:rPr>
          <w:rFonts w:hint="eastAsia"/>
          <w:u w:val="single"/>
          <w:rtl/>
        </w:rPr>
        <w:t>יום</w:t>
      </w:r>
      <w:r w:rsidRPr="00DF56A7">
        <w:rPr>
          <w:u w:val="single"/>
          <w:rtl/>
        </w:rPr>
        <w:t xml:space="preserve"> </w:t>
      </w:r>
      <w:r w:rsidRPr="00DF56A7">
        <w:rPr>
          <w:rFonts w:hint="eastAsia"/>
          <w:u w:val="single"/>
          <w:rtl/>
        </w:rPr>
        <w:t>היעדרות</w:t>
      </w:r>
    </w:p>
    <w:p w14:paraId="15DECD50" w14:textId="21A9209B" w:rsidR="002C0687" w:rsidRDefault="00DB7B9B" w:rsidP="00E651B0">
      <w:pPr>
        <w:pStyle w:val="3"/>
      </w:pPr>
      <w:r>
        <w:rPr>
          <w:rFonts w:hint="cs"/>
          <w:rtl/>
        </w:rPr>
        <w:t xml:space="preserve">חישוב ערך יום היעדרות לסטודנט יהיה לפי </w:t>
      </w:r>
      <w:r w:rsidR="002C0687">
        <w:rPr>
          <w:rFonts w:hint="cs"/>
          <w:rtl/>
        </w:rPr>
        <w:t xml:space="preserve">הנוסחה הבאה: </w:t>
      </w:r>
    </w:p>
    <w:p w14:paraId="58199CFE" w14:textId="30708EAE" w:rsidR="002C0687" w:rsidRPr="00DF56A7" w:rsidRDefault="0067315C" w:rsidP="00E651B0">
      <w:pPr>
        <w:pStyle w:val="3"/>
        <w:numPr>
          <w:ilvl w:val="0"/>
          <w:numId w:val="0"/>
        </w:numPr>
        <w:ind w:left="1371"/>
        <w:rPr>
          <w:b/>
          <w:bCs/>
          <w:sz w:val="14"/>
          <w:szCs w:val="14"/>
          <w:u w:val="single"/>
          <w:rtl/>
        </w:rPr>
      </w:pPr>
      <w:r>
        <w:rPr>
          <w:rFonts w:hint="cs"/>
          <w:b/>
          <w:bCs/>
          <w:sz w:val="14"/>
          <w:szCs w:val="14"/>
          <w:u w:val="single"/>
          <w:rtl/>
        </w:rPr>
        <w:t>(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ממוצע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שעות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עבודה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יומיות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ב</w:t>
      </w:r>
      <w:r w:rsidR="00D5332B">
        <w:rPr>
          <w:rFonts w:hint="cs"/>
          <w:b/>
          <w:bCs/>
          <w:sz w:val="14"/>
          <w:szCs w:val="14"/>
          <w:u w:val="single"/>
          <w:rtl/>
        </w:rPr>
        <w:t>-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3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החודשים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המיטיבים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מתוך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12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בהם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הועסק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rFonts w:hint="eastAsia"/>
          <w:b/>
          <w:bCs/>
          <w:sz w:val="14"/>
          <w:szCs w:val="14"/>
          <w:u w:val="single"/>
          <w:rtl/>
        </w:rPr>
        <w:t>הסטודנט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שקדמו ליום ההיעדרות</w:t>
      </w:r>
      <w:r>
        <w:rPr>
          <w:rFonts w:hint="cs"/>
          <w:b/>
          <w:bCs/>
          <w:sz w:val="14"/>
          <w:szCs w:val="14"/>
          <w:u w:val="single"/>
          <w:rtl/>
        </w:rPr>
        <w:t>)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 w:rsidR="002C0687" w:rsidRPr="00DF56A7">
        <w:rPr>
          <w:b/>
          <w:bCs/>
          <w:sz w:val="14"/>
          <w:szCs w:val="14"/>
          <w:u w:val="single"/>
        </w:rPr>
        <w:t xml:space="preserve"> X</w:t>
      </w:r>
      <w:r w:rsidR="002C0687" w:rsidRPr="00DF56A7">
        <w:rPr>
          <w:b/>
          <w:bCs/>
          <w:sz w:val="14"/>
          <w:szCs w:val="14"/>
          <w:u w:val="single"/>
          <w:rtl/>
        </w:rPr>
        <w:t xml:space="preserve"> </w:t>
      </w:r>
      <w:r>
        <w:rPr>
          <w:rFonts w:hint="cs"/>
          <w:b/>
          <w:bCs/>
          <w:sz w:val="14"/>
          <w:szCs w:val="14"/>
          <w:u w:val="single"/>
          <w:rtl/>
        </w:rPr>
        <w:t>(</w:t>
      </w:r>
      <w:r w:rsidR="002C0687" w:rsidRPr="00DF56A7">
        <w:rPr>
          <w:b/>
          <w:bCs/>
          <w:sz w:val="14"/>
          <w:szCs w:val="14"/>
          <w:u w:val="single"/>
          <w:rtl/>
        </w:rPr>
        <w:t>מספר ימי היעדרות</w:t>
      </w:r>
      <w:r>
        <w:rPr>
          <w:rFonts w:hint="cs"/>
          <w:b/>
          <w:bCs/>
          <w:sz w:val="14"/>
          <w:szCs w:val="14"/>
          <w:u w:val="single"/>
          <w:rtl/>
        </w:rPr>
        <w:t>)</w:t>
      </w:r>
    </w:p>
    <w:p w14:paraId="4CE6120B" w14:textId="1062DDC3" w:rsidR="00DB7B9B" w:rsidRDefault="002C0687" w:rsidP="00E651B0">
      <w:pPr>
        <w:pStyle w:val="3"/>
        <w:numPr>
          <w:ilvl w:val="0"/>
          <w:numId w:val="0"/>
        </w:numPr>
        <w:ind w:left="1371"/>
        <w:rPr>
          <w:b/>
          <w:bCs/>
          <w:sz w:val="14"/>
          <w:szCs w:val="14"/>
          <w:rtl/>
        </w:rPr>
      </w:pPr>
      <w:r w:rsidRPr="00DF56A7">
        <w:rPr>
          <w:b/>
          <w:bCs/>
          <w:sz w:val="14"/>
          <w:szCs w:val="14"/>
          <w:rtl/>
        </w:rPr>
        <w:t xml:space="preserve">                                                                            </w:t>
      </w:r>
      <w:r w:rsidR="0067315C">
        <w:rPr>
          <w:rFonts w:hint="cs"/>
          <w:b/>
          <w:bCs/>
          <w:sz w:val="14"/>
          <w:szCs w:val="14"/>
          <w:rtl/>
        </w:rPr>
        <w:t xml:space="preserve">                     </w:t>
      </w:r>
      <w:r w:rsidRPr="00DF56A7">
        <w:rPr>
          <w:b/>
          <w:bCs/>
          <w:sz w:val="14"/>
          <w:szCs w:val="14"/>
          <w:rtl/>
        </w:rPr>
        <w:t xml:space="preserve">  8.5 </w:t>
      </w:r>
      <w:r w:rsidR="00DB7B9B" w:rsidRPr="00DF56A7">
        <w:rPr>
          <w:b/>
          <w:bCs/>
          <w:sz w:val="14"/>
          <w:szCs w:val="14"/>
          <w:rtl/>
        </w:rPr>
        <w:t xml:space="preserve"> </w:t>
      </w:r>
    </w:p>
    <w:p w14:paraId="19DA3731" w14:textId="77777777" w:rsidR="007D0F62" w:rsidRPr="00DF56A7" w:rsidRDefault="007D0F62" w:rsidP="00E651B0">
      <w:pPr>
        <w:pStyle w:val="3"/>
        <w:numPr>
          <w:ilvl w:val="0"/>
          <w:numId w:val="0"/>
        </w:numPr>
        <w:ind w:left="1371"/>
        <w:rPr>
          <w:b/>
          <w:bCs/>
          <w:sz w:val="14"/>
          <w:szCs w:val="14"/>
        </w:rPr>
      </w:pPr>
    </w:p>
    <w:p w14:paraId="5B76A56A" w14:textId="5137DE55" w:rsidR="009F5629" w:rsidRPr="00B57519" w:rsidRDefault="009F5629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יום היעדרות לרגל בחינה</w:t>
      </w:r>
    </w:p>
    <w:p w14:paraId="71B4BD14" w14:textId="176AA423" w:rsidR="00594B9B" w:rsidRDefault="009F5629" w:rsidP="00E651B0">
      <w:pPr>
        <w:pStyle w:val="3"/>
      </w:pPr>
      <w:r w:rsidRPr="00B57519">
        <w:rPr>
          <w:rtl/>
        </w:rPr>
        <w:t>סטודנט</w:t>
      </w:r>
      <w:r w:rsidR="00254457">
        <w:rPr>
          <w:rFonts w:hint="cs"/>
          <w:rtl/>
        </w:rPr>
        <w:t>,</w:t>
      </w:r>
      <w:r w:rsidRPr="00B57519">
        <w:rPr>
          <w:rtl/>
        </w:rPr>
        <w:t xml:space="preserve"> אשר השלים תקופת העסקה של </w:t>
      </w:r>
      <w:r w:rsidR="002C0687">
        <w:rPr>
          <w:rFonts w:hint="cs"/>
          <w:rtl/>
        </w:rPr>
        <w:t>12</w:t>
      </w:r>
      <w:r w:rsidR="002C0687" w:rsidRPr="00B57519">
        <w:rPr>
          <w:rtl/>
        </w:rPr>
        <w:t xml:space="preserve"> </w:t>
      </w:r>
      <w:r w:rsidRPr="00B57519">
        <w:rPr>
          <w:rtl/>
        </w:rPr>
        <w:t>חודשים</w:t>
      </w:r>
      <w:r w:rsidR="008267D6">
        <w:rPr>
          <w:rFonts w:hint="cs"/>
          <w:rtl/>
        </w:rPr>
        <w:t xml:space="preserve"> לפחות</w:t>
      </w:r>
      <w:r w:rsidR="00254457">
        <w:rPr>
          <w:rFonts w:hint="cs"/>
          <w:rtl/>
        </w:rPr>
        <w:t>,</w:t>
      </w:r>
      <w:r w:rsidRPr="00B57519">
        <w:rPr>
          <w:rtl/>
        </w:rPr>
        <w:t xml:space="preserve"> יהיה זכאי להיעדר יום אחד מהעבודה, בכל שנ</w:t>
      </w:r>
      <w:r w:rsidR="00682877" w:rsidRPr="00B57519">
        <w:rPr>
          <w:rFonts w:hint="eastAsia"/>
          <w:rtl/>
        </w:rPr>
        <w:t>ת</w:t>
      </w:r>
      <w:r w:rsidR="00682877" w:rsidRPr="00B57519">
        <w:rPr>
          <w:rtl/>
        </w:rPr>
        <w:t xml:space="preserve"> </w:t>
      </w:r>
      <w:r w:rsidR="00682877" w:rsidRPr="00B57519">
        <w:rPr>
          <w:rFonts w:hint="eastAsia"/>
          <w:rtl/>
        </w:rPr>
        <w:t>לימודים</w:t>
      </w:r>
      <w:r w:rsidR="00EB3CAF">
        <w:rPr>
          <w:rFonts w:hint="cs"/>
          <w:rtl/>
        </w:rPr>
        <w:t>,</w:t>
      </w:r>
      <w:r w:rsidRPr="00B57519">
        <w:rPr>
          <w:rtl/>
        </w:rPr>
        <w:t xml:space="preserve"> לצורך השתתפות בבחינה במסגרת לימודיו.</w:t>
      </w:r>
      <w:r w:rsidR="00594B9B">
        <w:rPr>
          <w:rFonts w:hint="cs"/>
          <w:rtl/>
        </w:rPr>
        <w:t xml:space="preserve"> זאת </w:t>
      </w:r>
      <w:r w:rsidR="00594B9B" w:rsidRPr="00B57519">
        <w:rPr>
          <w:rtl/>
        </w:rPr>
        <w:t>כל עוד לא השלים באותו החודש את מכסת שעות העבודה החודשיות שנקבע</w:t>
      </w:r>
      <w:r w:rsidR="00594B9B">
        <w:rPr>
          <w:rFonts w:hint="cs"/>
          <w:rtl/>
        </w:rPr>
        <w:t>ה</w:t>
      </w:r>
      <w:r w:rsidR="00594B9B" w:rsidRPr="00B57519">
        <w:rPr>
          <w:rtl/>
        </w:rPr>
        <w:t xml:space="preserve"> </w:t>
      </w:r>
      <w:r w:rsidR="00594B9B">
        <w:rPr>
          <w:rFonts w:hint="cs"/>
          <w:rtl/>
        </w:rPr>
        <w:t>עבורו</w:t>
      </w:r>
      <w:r w:rsidR="00594B9B" w:rsidRPr="00B57519">
        <w:rPr>
          <w:rtl/>
        </w:rPr>
        <w:t>, בהתאם להיקף העסקתו ה</w:t>
      </w:r>
      <w:r w:rsidR="00594B9B">
        <w:rPr>
          <w:rFonts w:hint="cs"/>
          <w:rtl/>
        </w:rPr>
        <w:t>מ</w:t>
      </w:r>
      <w:r w:rsidR="00594B9B" w:rsidRPr="00B57519">
        <w:rPr>
          <w:rtl/>
        </w:rPr>
        <w:t>וגדר</w:t>
      </w:r>
      <w:r w:rsidR="00254457">
        <w:rPr>
          <w:rFonts w:hint="cs"/>
          <w:rtl/>
        </w:rPr>
        <w:t xml:space="preserve"> </w:t>
      </w:r>
      <w:r w:rsidR="00630BCB">
        <w:rPr>
          <w:rFonts w:hint="cs"/>
          <w:rtl/>
        </w:rPr>
        <w:t xml:space="preserve">(כאמור בסעיף </w:t>
      </w:r>
      <w:r w:rsidR="00BC2AB0">
        <w:rPr>
          <w:rtl/>
        </w:rPr>
        <w:fldChar w:fldCharType="begin"/>
      </w:r>
      <w:r w:rsidR="00BC2AB0">
        <w:rPr>
          <w:rtl/>
        </w:rPr>
        <w:instrText xml:space="preserve"> </w:instrText>
      </w:r>
      <w:r w:rsidR="00BC2AB0">
        <w:rPr>
          <w:rFonts w:hint="cs"/>
        </w:rPr>
        <w:instrText>REF</w:instrText>
      </w:r>
      <w:r w:rsidR="00BC2AB0">
        <w:rPr>
          <w:rFonts w:hint="cs"/>
          <w:rtl/>
        </w:rPr>
        <w:instrText xml:space="preserve"> _</w:instrText>
      </w:r>
      <w:r w:rsidR="00BC2AB0">
        <w:rPr>
          <w:rFonts w:hint="cs"/>
        </w:rPr>
        <w:instrText>Ref5803190 \r \h</w:instrText>
      </w:r>
      <w:r w:rsidR="00BC2AB0">
        <w:rPr>
          <w:rtl/>
        </w:rPr>
        <w:instrText xml:space="preserve"> </w:instrText>
      </w:r>
      <w:r w:rsidR="002C0687">
        <w:rPr>
          <w:rtl/>
        </w:rPr>
        <w:instrText xml:space="preserve"> \* </w:instrText>
      </w:r>
      <w:r w:rsidR="002C0687">
        <w:instrText>MERGEFORMAT</w:instrText>
      </w:r>
      <w:r w:rsidR="002C0687">
        <w:rPr>
          <w:rtl/>
        </w:rPr>
        <w:instrText xml:space="preserve"> </w:instrText>
      </w:r>
      <w:r w:rsidR="00BC2AB0">
        <w:rPr>
          <w:rtl/>
        </w:rPr>
      </w:r>
      <w:r w:rsidR="00BC2AB0">
        <w:rPr>
          <w:rtl/>
        </w:rPr>
        <w:fldChar w:fldCharType="separate"/>
      </w:r>
      <w:r w:rsidR="007B79E5">
        <w:rPr>
          <w:cs/>
        </w:rPr>
        <w:t>‎</w:t>
      </w:r>
      <w:r w:rsidR="007B79E5">
        <w:t>2.1</w:t>
      </w:r>
      <w:r w:rsidR="00BC2AB0">
        <w:rPr>
          <w:rtl/>
        </w:rPr>
        <w:fldChar w:fldCharType="end"/>
      </w:r>
      <w:r w:rsidR="00630BCB">
        <w:rPr>
          <w:rFonts w:hint="cs"/>
          <w:rtl/>
        </w:rPr>
        <w:t xml:space="preserve"> לעיל)</w:t>
      </w:r>
      <w:r w:rsidR="00594B9B">
        <w:rPr>
          <w:rFonts w:hint="cs"/>
          <w:rtl/>
        </w:rPr>
        <w:t xml:space="preserve">. </w:t>
      </w:r>
    </w:p>
    <w:p w14:paraId="12393A90" w14:textId="5AED63A5" w:rsidR="002C0687" w:rsidRPr="002C0687" w:rsidRDefault="002C0687" w:rsidP="00E651B0">
      <w:pPr>
        <w:pStyle w:val="3"/>
        <w:rPr>
          <w:rtl/>
        </w:rPr>
      </w:pPr>
      <w:r>
        <w:rPr>
          <w:rFonts w:cs="Arial" w:hint="cs"/>
          <w:rtl/>
        </w:rPr>
        <w:t>סטודנט</w:t>
      </w:r>
      <w:r>
        <w:rPr>
          <w:rFonts w:cs="Arial"/>
          <w:rtl/>
        </w:rPr>
        <w:t xml:space="preserve"> אשר השלים תקופת העסקה </w:t>
      </w:r>
      <w:r>
        <w:rPr>
          <w:rFonts w:cs="Arial" w:hint="cs"/>
          <w:rtl/>
        </w:rPr>
        <w:t xml:space="preserve">של 3 </w:t>
      </w:r>
      <w:r w:rsidRPr="002C0687">
        <w:rPr>
          <w:rFonts w:cs="Arial"/>
          <w:rtl/>
        </w:rPr>
        <w:t>חודשים לפחות</w:t>
      </w:r>
      <w:r w:rsidR="00E16C0D">
        <w:rPr>
          <w:rFonts w:cs="Arial" w:hint="cs"/>
          <w:rtl/>
        </w:rPr>
        <w:t xml:space="preserve"> ואשר מועסק פחות</w:t>
      </w:r>
      <w:r>
        <w:rPr>
          <w:rFonts w:cs="Arial" w:hint="cs"/>
          <w:rtl/>
        </w:rPr>
        <w:t xml:space="preserve"> מ</w:t>
      </w:r>
      <w:r w:rsidR="00E16C0D">
        <w:rPr>
          <w:rFonts w:cs="Arial" w:hint="cs"/>
          <w:rtl/>
        </w:rPr>
        <w:t>-</w:t>
      </w:r>
      <w:r>
        <w:rPr>
          <w:rFonts w:cs="Arial" w:hint="cs"/>
          <w:rtl/>
        </w:rPr>
        <w:t>12 חודשים</w:t>
      </w:r>
      <w:r w:rsidRPr="002C0687">
        <w:rPr>
          <w:rFonts w:cs="Arial"/>
          <w:rtl/>
        </w:rPr>
        <w:t>, יהיה זכאי להיעדר</w:t>
      </w:r>
      <w:r>
        <w:rPr>
          <w:rFonts w:cs="Arial" w:hint="cs"/>
          <w:rtl/>
        </w:rPr>
        <w:t xml:space="preserve"> בחלק היחסי של יום היעדרות</w:t>
      </w:r>
      <w:r w:rsidRPr="002C0687">
        <w:rPr>
          <w:rFonts w:cs="Arial"/>
          <w:rtl/>
        </w:rPr>
        <w:t>,</w:t>
      </w:r>
      <w:r>
        <w:rPr>
          <w:rFonts w:cs="Arial" w:hint="cs"/>
          <w:rtl/>
        </w:rPr>
        <w:t xml:space="preserve"> בהתאם לחלקיות העסקתו</w:t>
      </w:r>
      <w:r w:rsidRPr="002C0687">
        <w:rPr>
          <w:rFonts w:cs="Arial"/>
          <w:rtl/>
        </w:rPr>
        <w:t>, לצורך השתתפות בבחינה במסגרת לימודיו.</w:t>
      </w:r>
      <w:r w:rsidR="00E16C0D">
        <w:rPr>
          <w:rFonts w:cs="Arial" w:hint="cs"/>
          <w:rtl/>
        </w:rPr>
        <w:t xml:space="preserve"> האמור יחול </w:t>
      </w:r>
      <w:r w:rsidR="00E16C0D" w:rsidRPr="002C0687">
        <w:rPr>
          <w:rFonts w:cs="Arial"/>
          <w:rtl/>
        </w:rPr>
        <w:t>בכל שנת לימודים</w:t>
      </w:r>
      <w:r w:rsidR="00E16C0D">
        <w:rPr>
          <w:rFonts w:cs="Arial" w:hint="cs"/>
          <w:rtl/>
        </w:rPr>
        <w:t>, בחודשים בהם מועסק, ו</w:t>
      </w:r>
      <w:r w:rsidRPr="002C0687">
        <w:rPr>
          <w:rFonts w:cs="Arial"/>
          <w:rtl/>
        </w:rPr>
        <w:t xml:space="preserve">כל עוד לא השלים באותו החודש את מכסת שעות העבודה החודשיות שנקבעה עבורו, בהתאם להיקף העסקתו המוגדר (כאמור בסעיף </w:t>
      </w:r>
      <w:r w:rsidRPr="002C0687">
        <w:rPr>
          <w:cs/>
        </w:rPr>
        <w:t>‎</w:t>
      </w:r>
      <w:r w:rsidR="00BF3FEF">
        <w:rPr>
          <w:cs/>
        </w:rPr>
        <w:fldChar w:fldCharType="begin"/>
      </w:r>
      <w:r w:rsidR="00BF3FEF">
        <w:instrText xml:space="preserve"> REF _Ref5803190 \r \h </w:instrText>
      </w:r>
      <w:r w:rsidR="00BF3FEF">
        <w:rPr>
          <w:cs/>
        </w:rPr>
      </w:r>
      <w:r w:rsidR="00BF3FEF">
        <w:rPr>
          <w:cs/>
        </w:rPr>
        <w:fldChar w:fldCharType="separate"/>
      </w:r>
      <w:r w:rsidR="00BF3FEF">
        <w:rPr>
          <w:cs/>
        </w:rPr>
        <w:t>‎</w:t>
      </w:r>
      <w:r w:rsidR="00BF3FEF">
        <w:t>2.1</w:t>
      </w:r>
      <w:r w:rsidR="00BF3FEF">
        <w:rPr>
          <w:cs/>
        </w:rPr>
        <w:fldChar w:fldCharType="end"/>
      </w:r>
      <w:r w:rsidRPr="002C0687">
        <w:rPr>
          <w:rFonts w:cs="Arial"/>
          <w:rtl/>
        </w:rPr>
        <w:t xml:space="preserve"> לעיל). </w:t>
      </w:r>
    </w:p>
    <w:p w14:paraId="3F713C1D" w14:textId="7FAA82F9" w:rsidR="00B04209" w:rsidRDefault="002C0687" w:rsidP="00E651B0">
      <w:pPr>
        <w:pStyle w:val="3"/>
      </w:pPr>
      <w:r w:rsidRPr="002C0687">
        <w:rPr>
          <w:rFonts w:cs="Arial"/>
          <w:rtl/>
        </w:rPr>
        <w:t>היעדרות לרגל בחינה, כאמור לעיל, תתואם מראש עם ה</w:t>
      </w:r>
      <w:r w:rsidR="00B04209">
        <w:rPr>
          <w:rFonts w:hint="cs"/>
          <w:rtl/>
        </w:rPr>
        <w:t>ממונה.</w:t>
      </w:r>
    </w:p>
    <w:p w14:paraId="0CEABB7E" w14:textId="60148D2D" w:rsidR="00B04209" w:rsidRPr="00DF56A7" w:rsidRDefault="00B04209" w:rsidP="00E651B0">
      <w:pPr>
        <w:pStyle w:val="3"/>
        <w:rPr>
          <w:rtl/>
        </w:rPr>
      </w:pPr>
      <w:r>
        <w:rPr>
          <w:rFonts w:cs="Arial"/>
          <w:rtl/>
        </w:rPr>
        <w:t xml:space="preserve">סטודנט </w:t>
      </w:r>
      <w:r w:rsidR="00640371">
        <w:rPr>
          <w:rFonts w:cs="Arial" w:hint="cs"/>
          <w:rtl/>
        </w:rPr>
        <w:t>ש</w:t>
      </w:r>
      <w:r>
        <w:rPr>
          <w:rFonts w:cs="Arial"/>
          <w:rtl/>
        </w:rPr>
        <w:t>לא ניצל בשנה מסוימת את זכאותו ליום היעדרות לרגל בחינה, יוכל לממש זאת בשנה הע</w:t>
      </w:r>
      <w:r w:rsidR="00197184">
        <w:rPr>
          <w:rFonts w:cs="Arial"/>
          <w:rtl/>
        </w:rPr>
        <w:t>וקבת, כל עוד הינו מועסק</w:t>
      </w:r>
      <w:r w:rsidR="00197184">
        <w:rPr>
          <w:rFonts w:cs="Arial" w:hint="cs"/>
          <w:rtl/>
        </w:rPr>
        <w:t xml:space="preserve"> </w:t>
      </w:r>
      <w:r>
        <w:rPr>
          <w:rFonts w:cs="Arial"/>
          <w:rtl/>
        </w:rPr>
        <w:t>כסטודנט.</w:t>
      </w:r>
      <w:r>
        <w:rPr>
          <w:rFonts w:cs="Arial" w:hint="cs"/>
          <w:rtl/>
        </w:rPr>
        <w:t xml:space="preserve"> </w:t>
      </w:r>
    </w:p>
    <w:p w14:paraId="1DC7A918" w14:textId="11707C64" w:rsidR="00B04209" w:rsidRDefault="00B04209" w:rsidP="00E651B0">
      <w:pPr>
        <w:pStyle w:val="3"/>
        <w:rPr>
          <w:rtl/>
        </w:rPr>
      </w:pPr>
      <w:r>
        <w:rPr>
          <w:rFonts w:cs="Arial"/>
          <w:rtl/>
        </w:rPr>
        <w:t>יום היעדרות לרגל בחינה או חלק ממנו</w:t>
      </w:r>
      <w:r w:rsidR="00640371"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 w:rsidR="00C40D68">
        <w:rPr>
          <w:rFonts w:cs="Arial" w:hint="cs"/>
          <w:rtl/>
        </w:rPr>
        <w:t>אשר לא נוצל מכל סיבה שהיא</w:t>
      </w:r>
      <w:r w:rsidR="00640371">
        <w:rPr>
          <w:rFonts w:cs="Arial" w:hint="cs"/>
          <w:rtl/>
        </w:rPr>
        <w:t>,</w:t>
      </w:r>
      <w:r w:rsidR="00C40D68">
        <w:rPr>
          <w:rFonts w:cs="Arial" w:hint="cs"/>
          <w:rtl/>
        </w:rPr>
        <w:t xml:space="preserve"> </w:t>
      </w:r>
      <w:r>
        <w:rPr>
          <w:rFonts w:cs="Arial"/>
          <w:rtl/>
        </w:rPr>
        <w:t>אינו ניתן לפדיון</w:t>
      </w:r>
      <w:r w:rsidR="00C40D68">
        <w:rPr>
          <w:rFonts w:cs="Arial" w:hint="cs"/>
          <w:rtl/>
        </w:rPr>
        <w:t>.</w:t>
      </w:r>
    </w:p>
    <w:p w14:paraId="46254ED9" w14:textId="77777777" w:rsidR="00CA1D7B" w:rsidRPr="00B57519" w:rsidRDefault="00CA1D7B" w:rsidP="004B7683">
      <w:pPr>
        <w:pStyle w:val="220"/>
        <w:keepNext/>
        <w:rPr>
          <w:rtl/>
        </w:rPr>
      </w:pPr>
      <w:bookmarkStart w:id="8" w:name="_Ref9844258"/>
      <w:r w:rsidRPr="00B57519">
        <w:rPr>
          <w:rtl/>
        </w:rPr>
        <w:lastRenderedPageBreak/>
        <w:t>ימי מחלה</w:t>
      </w:r>
      <w:bookmarkEnd w:id="8"/>
    </w:p>
    <w:p w14:paraId="204EAED4" w14:textId="42EDC213" w:rsidR="002D7D53" w:rsidRDefault="00CA1D7B" w:rsidP="00E651B0">
      <w:pPr>
        <w:pStyle w:val="3"/>
        <w:tabs>
          <w:tab w:val="clear" w:pos="1371"/>
          <w:tab w:val="left" w:pos="946"/>
        </w:tabs>
      </w:pPr>
      <w:r w:rsidRPr="00B57519">
        <w:rPr>
          <w:rtl/>
        </w:rPr>
        <w:t>סטודנט זכאי למכסת ימי מחלה בהתאם ל</w:t>
      </w:r>
      <w:hyperlink r:id="rId20" w:history="1">
        <w:r w:rsidRPr="00B57519">
          <w:rPr>
            <w:rStyle w:val="Hyperlink"/>
            <w:rtl/>
          </w:rPr>
          <w:t>חוק דמי מחלה, תשל"ו-1976,</w:t>
        </w:r>
      </w:hyperlink>
      <w:r w:rsidRPr="00B57519">
        <w:rPr>
          <w:rtl/>
        </w:rPr>
        <w:t xml:space="preserve"> דהיינו</w:t>
      </w:r>
      <w:r w:rsidR="002D7D53">
        <w:rPr>
          <w:rFonts w:hint="cs"/>
          <w:rtl/>
        </w:rPr>
        <w:t xml:space="preserve"> עד</w:t>
      </w:r>
      <w:r w:rsidRPr="00B57519">
        <w:rPr>
          <w:rtl/>
        </w:rPr>
        <w:t xml:space="preserve"> 18 ימי מחלה לשנה. </w:t>
      </w:r>
      <w:r w:rsidR="002D7D53">
        <w:rPr>
          <w:rFonts w:hint="cs"/>
          <w:rtl/>
        </w:rPr>
        <w:t>צבירת ימי ה</w:t>
      </w:r>
      <w:r w:rsidR="00661CCB">
        <w:rPr>
          <w:rFonts w:hint="cs"/>
          <w:rtl/>
        </w:rPr>
        <w:t>מחלה</w:t>
      </w:r>
      <w:r w:rsidR="002D7D53">
        <w:rPr>
          <w:rFonts w:hint="cs"/>
          <w:rtl/>
        </w:rPr>
        <w:t xml:space="preserve"> הינה חודשית, בהתאם לחלקיות העסקת</w:t>
      </w:r>
      <w:r w:rsidR="00630BCB">
        <w:rPr>
          <w:rFonts w:hint="cs"/>
          <w:rtl/>
        </w:rPr>
        <w:t>ו</w:t>
      </w:r>
      <w:r w:rsidR="002D7D53">
        <w:rPr>
          <w:rFonts w:hint="cs"/>
          <w:rtl/>
        </w:rPr>
        <w:t xml:space="preserve"> בפועל באותו החודש</w:t>
      </w:r>
      <w:r w:rsidR="00661CCB">
        <w:rPr>
          <w:rFonts w:hint="cs"/>
          <w:rtl/>
        </w:rPr>
        <w:t>.</w:t>
      </w:r>
    </w:p>
    <w:p w14:paraId="0595C63F" w14:textId="3EA12205" w:rsidR="00CA1D7B" w:rsidRPr="00B57519" w:rsidRDefault="00CA1D7B" w:rsidP="00E651B0">
      <w:pPr>
        <w:pStyle w:val="3"/>
        <w:rPr>
          <w:rtl/>
        </w:rPr>
      </w:pPr>
      <w:r w:rsidRPr="00B57519">
        <w:rPr>
          <w:rtl/>
        </w:rPr>
        <w:t>למרות האמור לעיל, סטודנט יהיה זכאי לתשלום בגין הימים שבהם נעדר עקב מחלה</w:t>
      </w:r>
      <w:r w:rsidR="00AB6D0A">
        <w:rPr>
          <w:rFonts w:hint="cs"/>
          <w:rtl/>
        </w:rPr>
        <w:t>,</w:t>
      </w:r>
      <w:r w:rsidRPr="00B57519">
        <w:rPr>
          <w:rtl/>
        </w:rPr>
        <w:t xml:space="preserve"> החל מהיום הראשון (עד </w:t>
      </w:r>
      <w:r w:rsidR="00C213A5">
        <w:rPr>
          <w:rFonts w:hint="cs"/>
          <w:rtl/>
        </w:rPr>
        <w:t xml:space="preserve">למספר ימי </w:t>
      </w:r>
      <w:r w:rsidR="002469CC">
        <w:rPr>
          <w:rFonts w:hint="cs"/>
          <w:rtl/>
        </w:rPr>
        <w:t xml:space="preserve">המחלה </w:t>
      </w:r>
      <w:r w:rsidR="00C213A5">
        <w:rPr>
          <w:rFonts w:hint="cs"/>
          <w:rtl/>
        </w:rPr>
        <w:t>שנצברו עד אותו חודש</w:t>
      </w:r>
      <w:r w:rsidRPr="00B57519">
        <w:rPr>
          <w:rtl/>
        </w:rPr>
        <w:t xml:space="preserve">). </w:t>
      </w:r>
    </w:p>
    <w:p w14:paraId="5DE32073" w14:textId="77777777" w:rsidR="00CA1D7B" w:rsidRPr="00B57519" w:rsidRDefault="00CA1D7B" w:rsidP="00E651B0">
      <w:pPr>
        <w:pStyle w:val="3"/>
        <w:rPr>
          <w:rtl/>
        </w:rPr>
      </w:pPr>
      <w:r w:rsidRPr="00B57519">
        <w:rPr>
          <w:rtl/>
        </w:rPr>
        <w:t xml:space="preserve">המשרד ינהל את מכסת ימי המחלה עד לצבירה המותרת בחוק. </w:t>
      </w:r>
    </w:p>
    <w:p w14:paraId="6D60B324" w14:textId="2C706868" w:rsidR="00CA1D7B" w:rsidRDefault="00AB6D0A" w:rsidP="00E651B0">
      <w:pPr>
        <w:pStyle w:val="3"/>
      </w:pPr>
      <w:r>
        <w:rPr>
          <w:rFonts w:hint="cs"/>
          <w:rtl/>
        </w:rPr>
        <w:t>ה</w:t>
      </w:r>
      <w:r w:rsidR="00CA1D7B" w:rsidRPr="00B57519">
        <w:rPr>
          <w:rtl/>
        </w:rPr>
        <w:t>סטודנט יהיה זכאי לתשלום בגין ימי מחלה</w:t>
      </w:r>
      <w:r>
        <w:rPr>
          <w:rFonts w:hint="cs"/>
          <w:rtl/>
        </w:rPr>
        <w:t>,</w:t>
      </w:r>
      <w:r w:rsidR="00CA1D7B" w:rsidRPr="00B57519">
        <w:rPr>
          <w:rtl/>
        </w:rPr>
        <w:t xml:space="preserve"> רק עבור ימים שהיה מתוכנן </w:t>
      </w:r>
      <w:r w:rsidR="00A20FCF">
        <w:rPr>
          <w:rFonts w:hint="cs"/>
          <w:rtl/>
        </w:rPr>
        <w:t>כי י</w:t>
      </w:r>
      <w:r w:rsidR="00A20FCF" w:rsidRPr="00B57519">
        <w:rPr>
          <w:rtl/>
        </w:rPr>
        <w:t xml:space="preserve">עבוד </w:t>
      </w:r>
      <w:r w:rsidR="00CA1D7B" w:rsidRPr="00B57519">
        <w:rPr>
          <w:rtl/>
        </w:rPr>
        <w:t>בהם.</w:t>
      </w:r>
    </w:p>
    <w:p w14:paraId="31C56457" w14:textId="77777777" w:rsidR="00CA1D7B" w:rsidRPr="00B57519" w:rsidRDefault="00CA1D7B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ימי הצהרה</w:t>
      </w:r>
    </w:p>
    <w:p w14:paraId="7CA7259C" w14:textId="525D71F8" w:rsidR="00CA1D7B" w:rsidRDefault="00010370" w:rsidP="00E651B0">
      <w:pPr>
        <w:pStyle w:val="3"/>
      </w:pPr>
      <w:r>
        <w:rPr>
          <w:rFonts w:hint="cs"/>
          <w:rtl/>
        </w:rPr>
        <w:t>סטודנט זכאי ל</w:t>
      </w:r>
      <w:r w:rsidR="001A7F43">
        <w:rPr>
          <w:rFonts w:hint="cs"/>
          <w:rtl/>
        </w:rPr>
        <w:t>שני</w:t>
      </w:r>
      <w:r>
        <w:rPr>
          <w:rFonts w:hint="cs"/>
          <w:rtl/>
        </w:rPr>
        <w:t xml:space="preserve"> ימי הצהרה בשנה</w:t>
      </w:r>
      <w:r w:rsidR="00DC555E">
        <w:rPr>
          <w:rFonts w:hint="cs"/>
          <w:rtl/>
        </w:rPr>
        <w:t xml:space="preserve">. </w:t>
      </w:r>
      <w:r w:rsidR="002C0687">
        <w:rPr>
          <w:rFonts w:hint="cs"/>
          <w:rtl/>
        </w:rPr>
        <w:t xml:space="preserve">ימי ההצהרה יהיו </w:t>
      </w:r>
      <w:r w:rsidR="00015181">
        <w:rPr>
          <w:rFonts w:hint="cs"/>
          <w:rtl/>
        </w:rPr>
        <w:t>מתוך מכסת ימי המחלה</w:t>
      </w:r>
      <w:r w:rsidR="001A7F43">
        <w:rPr>
          <w:rFonts w:hint="cs"/>
          <w:rtl/>
        </w:rPr>
        <w:t>,</w:t>
      </w:r>
      <w:r w:rsidR="00015181">
        <w:rPr>
          <w:rFonts w:hint="cs"/>
          <w:rtl/>
        </w:rPr>
        <w:t xml:space="preserve"> בהתאם לסעיף </w:t>
      </w:r>
      <w:r w:rsidR="00D132CE">
        <w:rPr>
          <w:rtl/>
        </w:rPr>
        <w:fldChar w:fldCharType="begin"/>
      </w:r>
      <w:r w:rsidR="00D132CE">
        <w:rPr>
          <w:rtl/>
        </w:rPr>
        <w:instrText xml:space="preserve"> </w:instrText>
      </w:r>
      <w:r w:rsidR="00D132CE">
        <w:instrText>REF</w:instrText>
      </w:r>
      <w:r w:rsidR="00D132CE">
        <w:rPr>
          <w:rtl/>
        </w:rPr>
        <w:instrText xml:space="preserve"> _</w:instrText>
      </w:r>
      <w:r w:rsidR="00D132CE">
        <w:instrText>Ref9844258 \r \h</w:instrText>
      </w:r>
      <w:r w:rsidR="00D132CE">
        <w:rPr>
          <w:rtl/>
        </w:rPr>
        <w:instrText xml:space="preserve"> </w:instrText>
      </w:r>
      <w:r w:rsidR="00E651B0">
        <w:rPr>
          <w:rtl/>
        </w:rPr>
        <w:instrText xml:space="preserve"> \* </w:instrText>
      </w:r>
      <w:r w:rsidR="00E651B0">
        <w:instrText>MERGEFORMAT</w:instrText>
      </w:r>
      <w:r w:rsidR="00E651B0">
        <w:rPr>
          <w:rtl/>
        </w:rPr>
        <w:instrText xml:space="preserve"> </w:instrText>
      </w:r>
      <w:r w:rsidR="00D132CE">
        <w:rPr>
          <w:rtl/>
        </w:rPr>
      </w:r>
      <w:r w:rsidR="00D132CE">
        <w:rPr>
          <w:rtl/>
        </w:rPr>
        <w:fldChar w:fldCharType="separate"/>
      </w:r>
      <w:r w:rsidR="007B79E5">
        <w:rPr>
          <w:cs/>
        </w:rPr>
        <w:t>‎</w:t>
      </w:r>
      <w:r w:rsidR="00D132CE">
        <w:rPr>
          <w:rtl/>
        </w:rPr>
        <w:fldChar w:fldCharType="end"/>
      </w:r>
      <w:r w:rsidR="00BF3FEF">
        <w:rPr>
          <w:rtl/>
        </w:rPr>
        <w:fldChar w:fldCharType="begin"/>
      </w:r>
      <w:r w:rsidR="00BF3FEF">
        <w:rPr>
          <w:rtl/>
        </w:rPr>
        <w:instrText xml:space="preserve"> </w:instrText>
      </w:r>
      <w:r w:rsidR="00BF3FEF">
        <w:instrText>REF</w:instrText>
      </w:r>
      <w:r w:rsidR="00BF3FEF">
        <w:rPr>
          <w:rtl/>
        </w:rPr>
        <w:instrText xml:space="preserve"> _</w:instrText>
      </w:r>
      <w:r w:rsidR="00BF3FEF">
        <w:instrText>Ref9844258 \r \h</w:instrText>
      </w:r>
      <w:r w:rsidR="00BF3FEF">
        <w:rPr>
          <w:rtl/>
        </w:rPr>
        <w:instrText xml:space="preserve"> </w:instrText>
      </w:r>
      <w:r w:rsidR="00BF3FEF">
        <w:rPr>
          <w:rtl/>
        </w:rPr>
      </w:r>
      <w:r w:rsidR="00BF3FEF">
        <w:rPr>
          <w:rtl/>
        </w:rPr>
        <w:fldChar w:fldCharType="separate"/>
      </w:r>
      <w:r w:rsidR="00BF3FEF">
        <w:rPr>
          <w:cs/>
        </w:rPr>
        <w:t>‎</w:t>
      </w:r>
      <w:r w:rsidR="00BF3FEF">
        <w:t>2.10</w:t>
      </w:r>
      <w:r w:rsidR="00BF3FEF">
        <w:rPr>
          <w:rtl/>
        </w:rPr>
        <w:fldChar w:fldCharType="end"/>
      </w:r>
      <w:r w:rsidR="00BF3FEF">
        <w:rPr>
          <w:rFonts w:hint="cs"/>
          <w:rtl/>
        </w:rPr>
        <w:t xml:space="preserve"> </w:t>
      </w:r>
      <w:r w:rsidR="00630BCB">
        <w:rPr>
          <w:rFonts w:hint="cs"/>
          <w:rtl/>
        </w:rPr>
        <w:t>לעיל</w:t>
      </w:r>
      <w:r>
        <w:rPr>
          <w:rFonts w:hint="cs"/>
          <w:rtl/>
        </w:rPr>
        <w:t>.</w:t>
      </w:r>
    </w:p>
    <w:p w14:paraId="335AC0DE" w14:textId="77777777" w:rsidR="00CA1D7B" w:rsidRPr="00B57519" w:rsidRDefault="00CA1D7B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 xml:space="preserve">ימי בחירה  </w:t>
      </w:r>
    </w:p>
    <w:p w14:paraId="3BA5CD68" w14:textId="4242EE4C" w:rsidR="00CA1D7B" w:rsidRPr="00B57519" w:rsidRDefault="00CA1D7B" w:rsidP="00E651B0">
      <w:pPr>
        <w:pStyle w:val="3"/>
        <w:rPr>
          <w:rtl/>
        </w:rPr>
      </w:pPr>
      <w:r w:rsidRPr="00B57519">
        <w:rPr>
          <w:rtl/>
        </w:rPr>
        <w:t>סטודנט זכאי להיעדר בשני ימי בחירה בתשלום</w:t>
      </w:r>
      <w:r w:rsidR="00254457">
        <w:rPr>
          <w:rFonts w:hint="cs"/>
          <w:rtl/>
        </w:rPr>
        <w:t>,</w:t>
      </w:r>
      <w:r w:rsidRPr="00B57519">
        <w:rPr>
          <w:rtl/>
        </w:rPr>
        <w:t xml:space="preserve"> בהתאם למפורט ב</w:t>
      </w:r>
      <w:hyperlink r:id="rId21" w:history="1">
        <w:r w:rsidRPr="00B57519">
          <w:rPr>
            <w:rStyle w:val="Hyperlink"/>
            <w:rFonts w:hint="cs"/>
            <w:rtl/>
          </w:rPr>
          <w:t>תקשי"ר, "ימי בחירה לעובד בשכר סטודנטים", פרק 32.43.</w:t>
        </w:r>
      </w:hyperlink>
    </w:p>
    <w:p w14:paraId="62C5D091" w14:textId="6289909C" w:rsidR="00CA1D7B" w:rsidRDefault="00CA1D7B" w:rsidP="00E651B0">
      <w:pPr>
        <w:pStyle w:val="3"/>
      </w:pPr>
      <w:r w:rsidRPr="00B57519">
        <w:rPr>
          <w:rtl/>
        </w:rPr>
        <w:t>סטודנט זכאי לתשלום בגין ימי בחירה</w:t>
      </w:r>
      <w:r w:rsidR="00B25429">
        <w:rPr>
          <w:rFonts w:hint="cs"/>
          <w:rtl/>
        </w:rPr>
        <w:t>,</w:t>
      </w:r>
      <w:r w:rsidRPr="00B57519">
        <w:rPr>
          <w:rtl/>
        </w:rPr>
        <w:t xml:space="preserve"> רק לאחר </w:t>
      </w:r>
      <w:r w:rsidR="003B7DCC">
        <w:rPr>
          <w:rFonts w:hint="cs"/>
          <w:rtl/>
        </w:rPr>
        <w:t xml:space="preserve">שהשלים </w:t>
      </w:r>
      <w:r w:rsidR="00DC555E">
        <w:rPr>
          <w:rFonts w:hint="cs"/>
          <w:rtl/>
        </w:rPr>
        <w:t>3</w:t>
      </w:r>
      <w:r w:rsidR="00DC555E" w:rsidRPr="00B57519">
        <w:rPr>
          <w:rtl/>
        </w:rPr>
        <w:t xml:space="preserve"> </w:t>
      </w:r>
      <w:r w:rsidRPr="00B57519">
        <w:rPr>
          <w:rtl/>
        </w:rPr>
        <w:t>חודשי עבודה רצופים</w:t>
      </w:r>
      <w:r w:rsidR="00254457">
        <w:rPr>
          <w:rFonts w:hint="cs"/>
          <w:rtl/>
        </w:rPr>
        <w:t xml:space="preserve">, </w:t>
      </w:r>
      <w:r w:rsidRPr="00B57519">
        <w:rPr>
          <w:rtl/>
        </w:rPr>
        <w:t>בהתאם ל</w:t>
      </w:r>
      <w:hyperlink r:id="rId22" w:history="1">
        <w:r w:rsidRPr="00B57519">
          <w:rPr>
            <w:rStyle w:val="Hyperlink"/>
            <w:rFonts w:hint="cs"/>
            <w:rtl/>
          </w:rPr>
          <w:t>תקשי"ר, "ימי בחירה לעובד בשכר סטודנטים", פרק 32.43.</w:t>
        </w:r>
      </w:hyperlink>
    </w:p>
    <w:p w14:paraId="59DF36F2" w14:textId="70DC0DF3" w:rsidR="008267D6" w:rsidRDefault="008267D6" w:rsidP="00E651B0">
      <w:pPr>
        <w:pStyle w:val="3"/>
      </w:pPr>
      <w:r w:rsidRPr="00B57519">
        <w:rPr>
          <w:rtl/>
        </w:rPr>
        <w:t xml:space="preserve">סטודנט יוכל לנצל יום </w:t>
      </w:r>
      <w:r>
        <w:rPr>
          <w:rFonts w:hint="cs"/>
          <w:rtl/>
        </w:rPr>
        <w:t>בחירה</w:t>
      </w:r>
      <w:r w:rsidRPr="00B57519">
        <w:rPr>
          <w:rtl/>
        </w:rPr>
        <w:t xml:space="preserve"> בחודש </w:t>
      </w:r>
      <w:proofErr w:type="spellStart"/>
      <w:r w:rsidRPr="00B57519">
        <w:rPr>
          <w:rtl/>
        </w:rPr>
        <w:t>קלנדרי</w:t>
      </w:r>
      <w:proofErr w:type="spellEnd"/>
      <w:r w:rsidR="004B7683">
        <w:rPr>
          <w:rFonts w:hint="cs"/>
          <w:rtl/>
        </w:rPr>
        <w:t>,</w:t>
      </w:r>
      <w:r w:rsidRPr="00B57519">
        <w:rPr>
          <w:rtl/>
        </w:rPr>
        <w:t xml:space="preserve"> כל עוד לא השלים באותו החודש את מכסת שעות העבודה החודשיות </w:t>
      </w:r>
      <w:r w:rsidR="00352ABE" w:rsidRPr="00B57519">
        <w:rPr>
          <w:rtl/>
        </w:rPr>
        <w:t>שנקבע</w:t>
      </w:r>
      <w:r w:rsidR="00352ABE">
        <w:rPr>
          <w:rFonts w:hint="cs"/>
          <w:rtl/>
        </w:rPr>
        <w:t>ה</w:t>
      </w:r>
      <w:r w:rsidR="00352ABE" w:rsidRPr="00B57519">
        <w:rPr>
          <w:rtl/>
        </w:rPr>
        <w:t xml:space="preserve"> </w:t>
      </w:r>
      <w:r w:rsidR="00352ABE">
        <w:rPr>
          <w:rFonts w:hint="cs"/>
          <w:rtl/>
        </w:rPr>
        <w:t>עבורו</w:t>
      </w:r>
      <w:r w:rsidRPr="00B57519">
        <w:rPr>
          <w:rtl/>
        </w:rPr>
        <w:t>, בהתאם להיקף העסקתו ה</w:t>
      </w:r>
      <w:r w:rsidR="00352ABE">
        <w:rPr>
          <w:rFonts w:hint="cs"/>
          <w:rtl/>
        </w:rPr>
        <w:t>מ</w:t>
      </w:r>
      <w:r w:rsidRPr="00B57519">
        <w:rPr>
          <w:rtl/>
        </w:rPr>
        <w:t xml:space="preserve">וגדר </w:t>
      </w:r>
      <w:r w:rsidR="00352ABE">
        <w:rPr>
          <w:rFonts w:hint="cs"/>
          <w:rtl/>
        </w:rPr>
        <w:t>(</w:t>
      </w:r>
      <w:r w:rsidR="00630BCB">
        <w:rPr>
          <w:rFonts w:hint="cs"/>
          <w:rtl/>
        </w:rPr>
        <w:t>כאמור ב</w:t>
      </w:r>
      <w:r w:rsidRPr="00B57519">
        <w:rPr>
          <w:rtl/>
        </w:rPr>
        <w:t xml:space="preserve">סעיף </w:t>
      </w:r>
      <w:r w:rsidR="00A6021D">
        <w:rPr>
          <w:cs/>
        </w:rPr>
        <w:fldChar w:fldCharType="begin"/>
      </w:r>
      <w:r w:rsidR="00A6021D">
        <w:instrText xml:space="preserve"> REF _Ref5803190 \r \h </w:instrText>
      </w:r>
      <w:r w:rsidR="00E651B0">
        <w:instrText xml:space="preserve"> \* MERGEFORMAT </w:instrText>
      </w:r>
      <w:r w:rsidR="00A6021D">
        <w:rPr>
          <w:cs/>
        </w:rPr>
      </w:r>
      <w:r w:rsidR="00A6021D">
        <w:rPr>
          <w:cs/>
        </w:rPr>
        <w:fldChar w:fldCharType="separate"/>
      </w:r>
      <w:r w:rsidR="007B79E5">
        <w:rPr>
          <w:cs/>
        </w:rPr>
        <w:t>‎</w:t>
      </w:r>
      <w:r w:rsidR="007B79E5">
        <w:t>2.1</w:t>
      </w:r>
      <w:r w:rsidR="00A6021D">
        <w:rPr>
          <w:cs/>
        </w:rPr>
        <w:fldChar w:fldCharType="end"/>
      </w:r>
      <w:r w:rsidR="000616A9">
        <w:rPr>
          <w:rFonts w:hint="cs"/>
          <w:rtl/>
        </w:rPr>
        <w:t xml:space="preserve"> לעיל</w:t>
      </w:r>
      <w:r w:rsidR="00A6021D">
        <w:rPr>
          <w:rFonts w:hint="cs"/>
          <w:rtl/>
          <w:cs/>
        </w:rPr>
        <w:t>)</w:t>
      </w:r>
      <w:r w:rsidRPr="00B57519">
        <w:rPr>
          <w:rtl/>
        </w:rPr>
        <w:t>.</w:t>
      </w:r>
    </w:p>
    <w:p w14:paraId="634BCDCF" w14:textId="77777777" w:rsidR="00CA1D7B" w:rsidRPr="00B57519" w:rsidRDefault="00CA1D7B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ימי מועד, אבל וחג</w:t>
      </w:r>
    </w:p>
    <w:p w14:paraId="6E236D9D" w14:textId="65979FC0" w:rsidR="00CA1D7B" w:rsidRPr="00B57519" w:rsidRDefault="00CA1D7B" w:rsidP="00E651B0">
      <w:pPr>
        <w:pStyle w:val="3"/>
        <w:rPr>
          <w:rtl/>
        </w:rPr>
      </w:pPr>
      <w:r w:rsidRPr="00B57519">
        <w:rPr>
          <w:rtl/>
        </w:rPr>
        <w:t>סטודנט זכאי לתשלום מלא עבור ימי חג (</w:t>
      </w:r>
      <w:r w:rsidRPr="00B57519">
        <w:rPr>
          <w:rFonts w:hint="cs"/>
          <w:rtl/>
        </w:rPr>
        <w:t>ב</w:t>
      </w:r>
      <w:r w:rsidR="00EC41AB">
        <w:rPr>
          <w:rFonts w:hint="cs"/>
          <w:rtl/>
        </w:rPr>
        <w:t>ה</w:t>
      </w:r>
      <w:r w:rsidRPr="00B57519">
        <w:rPr>
          <w:rFonts w:hint="cs"/>
          <w:rtl/>
        </w:rPr>
        <w:t>תאם לדתו ולבחירתו</w:t>
      </w:r>
      <w:r w:rsidRPr="00B57519">
        <w:rPr>
          <w:rtl/>
        </w:rPr>
        <w:t xml:space="preserve">), </w:t>
      </w:r>
      <w:r w:rsidRPr="00B57519">
        <w:rPr>
          <w:rFonts w:hint="cs"/>
          <w:rtl/>
        </w:rPr>
        <w:t xml:space="preserve">גם אם לא השלים </w:t>
      </w:r>
      <w:r w:rsidR="00DC555E">
        <w:rPr>
          <w:rFonts w:hint="cs"/>
          <w:rtl/>
        </w:rPr>
        <w:t>3</w:t>
      </w:r>
      <w:r w:rsidR="00DC555E" w:rsidRPr="00B57519">
        <w:rPr>
          <w:rFonts w:hint="cs"/>
          <w:rtl/>
        </w:rPr>
        <w:t xml:space="preserve"> </w:t>
      </w:r>
      <w:r w:rsidRPr="00B57519">
        <w:rPr>
          <w:rFonts w:hint="cs"/>
          <w:rtl/>
        </w:rPr>
        <w:t>חודשי עבודה במשרתו</w:t>
      </w:r>
      <w:r w:rsidRPr="00B57519">
        <w:rPr>
          <w:rtl/>
        </w:rPr>
        <w:t>.</w:t>
      </w:r>
    </w:p>
    <w:p w14:paraId="6031240F" w14:textId="04D8880F" w:rsidR="00CA1D7B" w:rsidRPr="00B57519" w:rsidRDefault="00CA1D7B" w:rsidP="00E651B0">
      <w:pPr>
        <w:pStyle w:val="3"/>
        <w:rPr>
          <w:rtl/>
        </w:rPr>
      </w:pPr>
      <w:r w:rsidRPr="00B57519">
        <w:rPr>
          <w:rtl/>
        </w:rPr>
        <w:t>חישוב התשלום עבור יום חג ייעשה על בסיס</w:t>
      </w:r>
      <w:r w:rsidR="003B0341">
        <w:rPr>
          <w:rFonts w:hint="cs"/>
          <w:rtl/>
        </w:rPr>
        <w:t xml:space="preserve"> חלקיות ההעסקה בפועל, לפי ממוצע </w:t>
      </w:r>
      <w:r w:rsidR="0047521E">
        <w:rPr>
          <w:rFonts w:hint="cs"/>
          <w:rtl/>
        </w:rPr>
        <w:t>ה</w:t>
      </w:r>
      <w:r w:rsidR="003B0341">
        <w:rPr>
          <w:rFonts w:hint="cs"/>
          <w:rtl/>
        </w:rPr>
        <w:t xml:space="preserve">שעות </w:t>
      </w:r>
      <w:r w:rsidR="0047521E">
        <w:rPr>
          <w:rFonts w:hint="cs"/>
          <w:rtl/>
        </w:rPr>
        <w:t>ה</w:t>
      </w:r>
      <w:r w:rsidR="003B0341">
        <w:rPr>
          <w:rFonts w:hint="cs"/>
          <w:rtl/>
        </w:rPr>
        <w:t>חודשיות</w:t>
      </w:r>
      <w:r w:rsidR="0047521E">
        <w:rPr>
          <w:rFonts w:hint="cs"/>
          <w:rtl/>
        </w:rPr>
        <w:t>,</w:t>
      </w:r>
      <w:r w:rsidR="003B0341">
        <w:rPr>
          <w:rFonts w:hint="cs"/>
          <w:rtl/>
        </w:rPr>
        <w:t xml:space="preserve"> </w:t>
      </w:r>
      <w:r w:rsidR="003B7DCC">
        <w:rPr>
          <w:rFonts w:hint="cs"/>
          <w:rtl/>
        </w:rPr>
        <w:t>ב</w:t>
      </w:r>
      <w:r w:rsidR="0004366A">
        <w:rPr>
          <w:rFonts w:hint="cs"/>
          <w:rtl/>
        </w:rPr>
        <w:t>-3</w:t>
      </w:r>
      <w:r w:rsidR="003B7DCC">
        <w:rPr>
          <w:rFonts w:hint="cs"/>
          <w:rtl/>
        </w:rPr>
        <w:t xml:space="preserve"> </w:t>
      </w:r>
      <w:r w:rsidR="003B0341">
        <w:rPr>
          <w:rFonts w:hint="cs"/>
          <w:rtl/>
        </w:rPr>
        <w:t>החודשים</w:t>
      </w:r>
      <w:r w:rsidR="003B7DCC">
        <w:rPr>
          <w:rFonts w:hint="cs"/>
          <w:rtl/>
        </w:rPr>
        <w:t xml:space="preserve"> ש</w:t>
      </w:r>
      <w:r w:rsidR="003B0341">
        <w:rPr>
          <w:rFonts w:hint="cs"/>
          <w:rtl/>
        </w:rPr>
        <w:t xml:space="preserve">קדמו ליום החג. </w:t>
      </w:r>
      <w:r w:rsidRPr="00B57519">
        <w:rPr>
          <w:rtl/>
        </w:rPr>
        <w:t xml:space="preserve"> </w:t>
      </w:r>
    </w:p>
    <w:p w14:paraId="58412F63" w14:textId="3E0DC498" w:rsidR="00CA1D7B" w:rsidRPr="00B57519" w:rsidRDefault="00CA1D7B" w:rsidP="00E651B0">
      <w:pPr>
        <w:pStyle w:val="3"/>
        <w:rPr>
          <w:rtl/>
        </w:rPr>
      </w:pPr>
      <w:r w:rsidRPr="00B57519">
        <w:rPr>
          <w:rtl/>
        </w:rPr>
        <w:t>למרות האמור לעיל, במקרים שבהם השלים הסטודנט את מכסת השעות החודשית המאושרת</w:t>
      </w:r>
      <w:r w:rsidR="00C33BA6">
        <w:rPr>
          <w:rFonts w:hint="cs"/>
          <w:rtl/>
        </w:rPr>
        <w:t>,</w:t>
      </w:r>
      <w:r w:rsidRPr="00B57519">
        <w:rPr>
          <w:rtl/>
        </w:rPr>
        <w:t xml:space="preserve"> כפי שנקבעה במועד קבלתו לעבודה, </w:t>
      </w:r>
      <w:r w:rsidR="00E80917">
        <w:rPr>
          <w:rFonts w:hint="cs"/>
          <w:rtl/>
        </w:rPr>
        <w:t xml:space="preserve">בהתאם לאמור בסעיף </w:t>
      </w:r>
      <w:r w:rsidR="00E80917">
        <w:rPr>
          <w:rtl/>
        </w:rPr>
        <w:fldChar w:fldCharType="begin"/>
      </w:r>
      <w:r w:rsidR="00E80917">
        <w:rPr>
          <w:rtl/>
        </w:rPr>
        <w:instrText xml:space="preserve"> </w:instrText>
      </w:r>
      <w:r w:rsidR="00E80917">
        <w:instrText>REF</w:instrText>
      </w:r>
      <w:r w:rsidR="00E80917">
        <w:rPr>
          <w:rtl/>
        </w:rPr>
        <w:instrText xml:space="preserve"> _</w:instrText>
      </w:r>
      <w:r w:rsidR="00E80917">
        <w:instrText>Ref5803190 \r \h</w:instrText>
      </w:r>
      <w:r w:rsidR="00E80917">
        <w:rPr>
          <w:rtl/>
        </w:rPr>
        <w:instrText xml:space="preserve"> </w:instrText>
      </w:r>
      <w:r w:rsidR="00E651B0">
        <w:rPr>
          <w:rtl/>
        </w:rPr>
        <w:instrText xml:space="preserve"> \* </w:instrText>
      </w:r>
      <w:r w:rsidR="00E651B0">
        <w:instrText>MERGEFORMAT</w:instrText>
      </w:r>
      <w:r w:rsidR="00E651B0">
        <w:rPr>
          <w:rtl/>
        </w:rPr>
        <w:instrText xml:space="preserve"> </w:instrText>
      </w:r>
      <w:r w:rsidR="00E80917">
        <w:rPr>
          <w:rtl/>
        </w:rPr>
      </w:r>
      <w:r w:rsidR="00E80917">
        <w:rPr>
          <w:rtl/>
        </w:rPr>
        <w:fldChar w:fldCharType="separate"/>
      </w:r>
      <w:r w:rsidR="007B79E5">
        <w:rPr>
          <w:cs/>
        </w:rPr>
        <w:t>‎</w:t>
      </w:r>
      <w:r w:rsidR="007B79E5">
        <w:t>2.1</w:t>
      </w:r>
      <w:r w:rsidR="00E80917">
        <w:rPr>
          <w:rtl/>
        </w:rPr>
        <w:fldChar w:fldCharType="end"/>
      </w:r>
      <w:r w:rsidR="000616A9">
        <w:rPr>
          <w:rFonts w:hint="cs"/>
          <w:rtl/>
        </w:rPr>
        <w:t xml:space="preserve"> לעיל</w:t>
      </w:r>
      <w:r w:rsidRPr="00B57519">
        <w:rPr>
          <w:rtl/>
        </w:rPr>
        <w:t>, לא תשולם לו תמורה עבור יום החג.</w:t>
      </w:r>
    </w:p>
    <w:p w14:paraId="57C3BDEF" w14:textId="622DECE2" w:rsidR="00CA1D7B" w:rsidRDefault="00CA1D7B" w:rsidP="00E651B0">
      <w:pPr>
        <w:pStyle w:val="3"/>
      </w:pPr>
      <w:r w:rsidRPr="00B57519">
        <w:rPr>
          <w:rtl/>
        </w:rPr>
        <w:t xml:space="preserve">בגין יום חג החל </w:t>
      </w:r>
      <w:r w:rsidR="00696FED" w:rsidRPr="00B57519">
        <w:rPr>
          <w:rtl/>
        </w:rPr>
        <w:t>ב</w:t>
      </w:r>
      <w:r w:rsidR="00696FED">
        <w:rPr>
          <w:rFonts w:hint="cs"/>
          <w:rtl/>
        </w:rPr>
        <w:t>יום מנוחה</w:t>
      </w:r>
      <w:r w:rsidRPr="00B57519">
        <w:rPr>
          <w:rtl/>
        </w:rPr>
        <w:t xml:space="preserve">, לא יהיה זכאי </w:t>
      </w:r>
      <w:r w:rsidR="000616A9" w:rsidRPr="00B57519">
        <w:rPr>
          <w:rtl/>
        </w:rPr>
        <w:t xml:space="preserve">הסטודנט </w:t>
      </w:r>
      <w:r w:rsidRPr="00B57519">
        <w:rPr>
          <w:rtl/>
        </w:rPr>
        <w:t>לתשלום.</w:t>
      </w:r>
    </w:p>
    <w:p w14:paraId="232BB3BA" w14:textId="77777777" w:rsidR="00CA1D7B" w:rsidRPr="00B57519" w:rsidRDefault="00CA1D7B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 xml:space="preserve">ימי מילואים </w:t>
      </w:r>
    </w:p>
    <w:p w14:paraId="5E9A9C71" w14:textId="6A51D8BA" w:rsidR="00CA1D7B" w:rsidRDefault="00CA1D7B" w:rsidP="00E651B0">
      <w:pPr>
        <w:pStyle w:val="3"/>
      </w:pPr>
      <w:r w:rsidRPr="00B57519">
        <w:rPr>
          <w:rFonts w:hint="cs"/>
          <w:rtl/>
        </w:rPr>
        <w:t>סטודנט המשרת במילואים זכאי לשכר עבור ימי ה</w:t>
      </w:r>
      <w:r w:rsidR="003B73AC">
        <w:rPr>
          <w:rFonts w:hint="cs"/>
          <w:rtl/>
        </w:rPr>
        <w:t xml:space="preserve">מילואים, </w:t>
      </w:r>
      <w:r w:rsidR="003B73AC" w:rsidRPr="00B57519">
        <w:rPr>
          <w:rFonts w:hint="cs"/>
          <w:rtl/>
        </w:rPr>
        <w:t>בכפוף לאישור רשמי מצה"ל</w:t>
      </w:r>
      <w:r w:rsidRPr="00B57519">
        <w:rPr>
          <w:rFonts w:hint="cs"/>
          <w:rtl/>
        </w:rPr>
        <w:t>.</w:t>
      </w:r>
    </w:p>
    <w:p w14:paraId="60F44557" w14:textId="5DE27B7D" w:rsidR="00E13478" w:rsidRDefault="00E13478" w:rsidP="00E651B0">
      <w:pPr>
        <w:pStyle w:val="3"/>
      </w:pPr>
      <w:r>
        <w:rPr>
          <w:rFonts w:hint="cs"/>
          <w:rtl/>
        </w:rPr>
        <w:t>על הסטודנט לדווח במערכת דיווח שעות על יום מיל</w:t>
      </w:r>
      <w:r w:rsidR="00D533C4">
        <w:rPr>
          <w:rFonts w:hint="cs"/>
          <w:rtl/>
        </w:rPr>
        <w:t>ואים</w:t>
      </w:r>
      <w:r w:rsidR="0004366A">
        <w:rPr>
          <w:rFonts w:hint="cs"/>
          <w:rtl/>
        </w:rPr>
        <w:t>,</w:t>
      </w:r>
      <w:r w:rsidR="00D533C4">
        <w:rPr>
          <w:rFonts w:hint="cs"/>
          <w:rtl/>
        </w:rPr>
        <w:t xml:space="preserve"> </w:t>
      </w:r>
      <w:r w:rsidR="00B82E41">
        <w:rPr>
          <w:rFonts w:hint="cs"/>
          <w:rtl/>
        </w:rPr>
        <w:t>בצירוף</w:t>
      </w:r>
      <w:r w:rsidR="00D533C4">
        <w:rPr>
          <w:rFonts w:hint="cs"/>
          <w:rtl/>
        </w:rPr>
        <w:t xml:space="preserve"> טופס</w:t>
      </w:r>
      <w:r w:rsidR="00B82E41">
        <w:rPr>
          <w:rFonts w:hint="cs"/>
          <w:rtl/>
        </w:rPr>
        <w:t xml:space="preserve"> 3010 עבור כל יום מילואים.</w:t>
      </w:r>
    </w:p>
    <w:p w14:paraId="5117ABE6" w14:textId="6300AD03" w:rsidR="00EC776E" w:rsidRDefault="00EC776E" w:rsidP="00E651B0">
      <w:pPr>
        <w:pStyle w:val="3"/>
      </w:pPr>
      <w:r>
        <w:rPr>
          <w:rFonts w:hint="cs"/>
          <w:rtl/>
        </w:rPr>
        <w:lastRenderedPageBreak/>
        <w:t xml:space="preserve">תעריף יום מילואים יחושב על פי </w:t>
      </w:r>
      <w:hyperlink r:id="rId23" w:anchor=":~:text=%D7%9E%D7%99%D7%A0%D7%99%D7%9E%D7%95%D7%9D%20%D7%95%D7%9E%D7%A7%D7%A1%D7%99%D7%9E%D7%95%D7%9D%20%D7%94%D7%AA%D7%92%D7%9E%D7%95%D7%9C%20%D7%9C%D7%AA%D7%A9%D7%9C%D7%95%D7%9D&amp;text=%D7%9E%D7%99%D7%A0%D7%99%D7%9E%D7%95%D7%9D%20%D7%94%D7%AA%D7%92%D7%9E%" w:history="1">
        <w:r w:rsidRPr="00EC776E">
          <w:rPr>
            <w:rStyle w:val="Hyperlink"/>
            <w:rFonts w:hint="eastAsia"/>
            <w:rtl/>
          </w:rPr>
          <w:t>הנחיות</w:t>
        </w:r>
        <w:r w:rsidRPr="00EC776E">
          <w:rPr>
            <w:rStyle w:val="Hyperlink"/>
            <w:rtl/>
          </w:rPr>
          <w:t xml:space="preserve"> הביטוח הלאומי</w:t>
        </w:r>
      </w:hyperlink>
      <w:r>
        <w:rPr>
          <w:rFonts w:hint="cs"/>
          <w:rtl/>
        </w:rPr>
        <w:t>.</w:t>
      </w:r>
    </w:p>
    <w:p w14:paraId="7FCAE3AD" w14:textId="5D2C4879" w:rsidR="00D533C4" w:rsidRPr="00B57519" w:rsidRDefault="00D533C4" w:rsidP="00E651B0">
      <w:pPr>
        <w:pStyle w:val="3"/>
      </w:pPr>
      <w:r>
        <w:rPr>
          <w:rFonts w:hint="cs"/>
          <w:rtl/>
        </w:rPr>
        <w:t xml:space="preserve">במקרה של גיוס בצו 8 במסגרת מבצע צבאי/מלחמה, ישולם לסטודנט שכר עבור ימי </w:t>
      </w:r>
      <w:r w:rsidR="00B82E41">
        <w:rPr>
          <w:rFonts w:hint="cs"/>
          <w:rtl/>
        </w:rPr>
        <w:t>שירות מילואים פעיל</w:t>
      </w:r>
      <w:r w:rsidR="0004366A">
        <w:rPr>
          <w:rFonts w:hint="cs"/>
          <w:rtl/>
        </w:rPr>
        <w:t>,</w:t>
      </w:r>
      <w:r w:rsidR="00B82E41">
        <w:rPr>
          <w:rFonts w:hint="cs"/>
          <w:rtl/>
        </w:rPr>
        <w:t xml:space="preserve"> </w:t>
      </w:r>
      <w:r w:rsidR="00B54E35">
        <w:rPr>
          <w:rFonts w:hint="cs"/>
          <w:rtl/>
        </w:rPr>
        <w:t>בכפוף ל</w:t>
      </w:r>
      <w:r>
        <w:rPr>
          <w:rFonts w:hint="cs"/>
          <w:rtl/>
        </w:rPr>
        <w:t>צירוף טופס אישור מילואים בחירום</w:t>
      </w:r>
      <w:r w:rsidR="0004366A">
        <w:rPr>
          <w:rFonts w:hint="cs"/>
          <w:rtl/>
        </w:rPr>
        <w:t>,</w:t>
      </w:r>
      <w:r>
        <w:rPr>
          <w:rFonts w:hint="cs"/>
          <w:rtl/>
        </w:rPr>
        <w:t xml:space="preserve"> אותו ינפיק הסטודנט</w:t>
      </w:r>
      <w:r w:rsidR="00B54E35">
        <w:rPr>
          <w:rFonts w:hint="cs"/>
          <w:rtl/>
        </w:rPr>
        <w:t xml:space="preserve"> מהמערכת הצה"לית</w:t>
      </w:r>
      <w:r>
        <w:rPr>
          <w:rFonts w:hint="cs"/>
          <w:rtl/>
        </w:rPr>
        <w:t xml:space="preserve"> ויעביר לממונה עליו</w:t>
      </w:r>
      <w:r w:rsidR="00697E24">
        <w:rPr>
          <w:rFonts w:hint="cs"/>
          <w:rtl/>
        </w:rPr>
        <w:t xml:space="preserve"> </w:t>
      </w:r>
      <w:r>
        <w:rPr>
          <w:rFonts w:hint="cs"/>
          <w:rtl/>
        </w:rPr>
        <w:t>/</w:t>
      </w:r>
      <w:r w:rsidR="00697E24">
        <w:rPr>
          <w:rFonts w:hint="cs"/>
          <w:rtl/>
        </w:rPr>
        <w:t xml:space="preserve"> </w:t>
      </w:r>
      <w:r w:rsidR="0004366A">
        <w:rPr>
          <w:rFonts w:hint="cs"/>
          <w:rtl/>
        </w:rPr>
        <w:t>ל</w:t>
      </w:r>
      <w:r>
        <w:rPr>
          <w:rFonts w:hint="cs"/>
          <w:rtl/>
        </w:rPr>
        <w:t>משאבי אנוש.</w:t>
      </w:r>
    </w:p>
    <w:p w14:paraId="6C708BE4" w14:textId="247AA2A8" w:rsidR="00CA1D7B" w:rsidRDefault="00CA1D7B" w:rsidP="00E651B0">
      <w:pPr>
        <w:pStyle w:val="3"/>
      </w:pPr>
      <w:r w:rsidRPr="00B57519">
        <w:rPr>
          <w:rFonts w:hint="cs"/>
          <w:rtl/>
        </w:rPr>
        <w:t>ימי המילואים לא ייחשב</w:t>
      </w:r>
      <w:r w:rsidR="00B82E41">
        <w:rPr>
          <w:rFonts w:hint="cs"/>
          <w:rtl/>
        </w:rPr>
        <w:t>ו</w:t>
      </w:r>
      <w:r w:rsidRPr="00B57519">
        <w:rPr>
          <w:rFonts w:hint="cs"/>
          <w:rtl/>
        </w:rPr>
        <w:t xml:space="preserve"> במניין מכסת שעות עבודתו החודשית</w:t>
      </w:r>
      <w:r w:rsidR="0004366A">
        <w:rPr>
          <w:rFonts w:hint="cs"/>
          <w:rtl/>
        </w:rPr>
        <w:t>,</w:t>
      </w:r>
      <w:r w:rsidR="00D533C4">
        <w:rPr>
          <w:rFonts w:hint="cs"/>
          <w:rtl/>
        </w:rPr>
        <w:t xml:space="preserve"> כאמור בסעיף </w:t>
      </w:r>
      <w:r w:rsidR="00BF3FEF">
        <w:rPr>
          <w:rtl/>
        </w:rPr>
        <w:fldChar w:fldCharType="begin"/>
      </w:r>
      <w:r w:rsidR="00BF3FEF">
        <w:rPr>
          <w:rtl/>
        </w:rPr>
        <w:instrText xml:space="preserve"> </w:instrText>
      </w:r>
      <w:r w:rsidR="00BF3FEF">
        <w:rPr>
          <w:rFonts w:hint="cs"/>
        </w:rPr>
        <w:instrText>REF</w:instrText>
      </w:r>
      <w:r w:rsidR="00BF3FEF">
        <w:rPr>
          <w:rFonts w:hint="cs"/>
          <w:rtl/>
        </w:rPr>
        <w:instrText xml:space="preserve"> _</w:instrText>
      </w:r>
      <w:r w:rsidR="00BF3FEF">
        <w:rPr>
          <w:rFonts w:hint="cs"/>
        </w:rPr>
        <w:instrText>Ref5803190 \r \h</w:instrText>
      </w:r>
      <w:r w:rsidR="00BF3FEF">
        <w:rPr>
          <w:rtl/>
        </w:rPr>
        <w:instrText xml:space="preserve"> </w:instrText>
      </w:r>
      <w:r w:rsidR="00BF3FEF">
        <w:rPr>
          <w:rtl/>
        </w:rPr>
      </w:r>
      <w:r w:rsidR="00BF3FEF">
        <w:rPr>
          <w:rtl/>
        </w:rPr>
        <w:fldChar w:fldCharType="separate"/>
      </w:r>
      <w:r w:rsidR="00BF3FEF">
        <w:rPr>
          <w:cs/>
        </w:rPr>
        <w:t>‎</w:t>
      </w:r>
      <w:r w:rsidR="00BF3FEF">
        <w:t>2.1</w:t>
      </w:r>
      <w:r w:rsidR="00BF3FEF">
        <w:rPr>
          <w:rtl/>
        </w:rPr>
        <w:fldChar w:fldCharType="end"/>
      </w:r>
      <w:r w:rsidR="00D533C4">
        <w:rPr>
          <w:rFonts w:hint="cs"/>
          <w:rtl/>
        </w:rPr>
        <w:t xml:space="preserve"> </w:t>
      </w:r>
      <w:r w:rsidR="0004366A">
        <w:rPr>
          <w:rFonts w:hint="cs"/>
          <w:rtl/>
        </w:rPr>
        <w:t>לעיל</w:t>
      </w:r>
      <w:r w:rsidRPr="00B57519">
        <w:rPr>
          <w:rFonts w:hint="cs"/>
          <w:rtl/>
        </w:rPr>
        <w:t>.</w:t>
      </w:r>
    </w:p>
    <w:p w14:paraId="34B398CC" w14:textId="77777777" w:rsidR="0011715D" w:rsidRPr="00B57519" w:rsidRDefault="0011715D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דמי</w:t>
      </w:r>
      <w:r w:rsidRPr="00B57519">
        <w:rPr>
          <w:u w:val="single"/>
          <w:rtl/>
        </w:rPr>
        <w:t xml:space="preserve"> הבראה </w:t>
      </w:r>
      <w:proofErr w:type="spellStart"/>
      <w:r w:rsidRPr="00B57519">
        <w:rPr>
          <w:u w:val="single"/>
          <w:rtl/>
        </w:rPr>
        <w:t>וקצובת</w:t>
      </w:r>
      <w:proofErr w:type="spellEnd"/>
      <w:r w:rsidRPr="00B57519">
        <w:rPr>
          <w:u w:val="single"/>
          <w:rtl/>
        </w:rPr>
        <w:t xml:space="preserve"> ביגוד </w:t>
      </w:r>
    </w:p>
    <w:p w14:paraId="68F9A465" w14:textId="408463B5" w:rsidR="0011715D" w:rsidRDefault="0011715D" w:rsidP="00E651B0">
      <w:pPr>
        <w:pStyle w:val="3"/>
      </w:pPr>
      <w:r w:rsidRPr="00B57519">
        <w:rPr>
          <w:rtl/>
        </w:rPr>
        <w:t xml:space="preserve">סטודנט זכאי לקבל תשלום </w:t>
      </w:r>
      <w:proofErr w:type="spellStart"/>
      <w:r w:rsidRPr="00B57519">
        <w:rPr>
          <w:rtl/>
        </w:rPr>
        <w:t>קצובת</w:t>
      </w:r>
      <w:proofErr w:type="spellEnd"/>
      <w:r w:rsidRPr="00B57519">
        <w:rPr>
          <w:rtl/>
        </w:rPr>
        <w:t xml:space="preserve"> הבראה ונופש </w:t>
      </w:r>
      <w:proofErr w:type="spellStart"/>
      <w:r w:rsidRPr="00B57519">
        <w:rPr>
          <w:rtl/>
        </w:rPr>
        <w:t>וקצובת</w:t>
      </w:r>
      <w:proofErr w:type="spellEnd"/>
      <w:r w:rsidRPr="00B57519">
        <w:rPr>
          <w:rtl/>
        </w:rPr>
        <w:t xml:space="preserve"> ביגוד, אשר </w:t>
      </w:r>
      <w:r w:rsidR="005C14DA">
        <w:rPr>
          <w:rFonts w:hint="cs"/>
          <w:rtl/>
        </w:rPr>
        <w:t>י</w:t>
      </w:r>
      <w:r w:rsidR="005C14DA" w:rsidRPr="00B57519">
        <w:rPr>
          <w:rtl/>
        </w:rPr>
        <w:t xml:space="preserve">חושב </w:t>
      </w:r>
      <w:r w:rsidRPr="00B57519">
        <w:rPr>
          <w:rtl/>
        </w:rPr>
        <w:t>על בסיס חודשי</w:t>
      </w:r>
      <w:r w:rsidR="005C14DA">
        <w:rPr>
          <w:rFonts w:hint="cs"/>
          <w:rtl/>
        </w:rPr>
        <w:t>,</w:t>
      </w:r>
      <w:r w:rsidRPr="00B57519">
        <w:rPr>
          <w:rtl/>
        </w:rPr>
        <w:t xml:space="preserve"> </w:t>
      </w:r>
      <w:r w:rsidR="00D533C4">
        <w:rPr>
          <w:rFonts w:hint="cs"/>
          <w:rtl/>
        </w:rPr>
        <w:t>בהתאם ל</w:t>
      </w:r>
      <w:r w:rsidRPr="00B57519">
        <w:rPr>
          <w:rtl/>
        </w:rPr>
        <w:t xml:space="preserve">שעות עבודתו בפועל באותו החודש </w:t>
      </w:r>
      <w:r w:rsidR="005C14DA">
        <w:rPr>
          <w:rFonts w:hint="cs"/>
          <w:rtl/>
        </w:rPr>
        <w:t>(</w:t>
      </w:r>
      <w:r w:rsidRPr="00B57519">
        <w:rPr>
          <w:rtl/>
        </w:rPr>
        <w:t xml:space="preserve">ראה </w:t>
      </w:r>
      <w:hyperlink r:id="rId24" w:history="1">
        <w:r w:rsidRPr="00B57519">
          <w:rPr>
            <w:rStyle w:val="Hyperlink"/>
            <w:rtl/>
          </w:rPr>
          <w:t>הורא</w:t>
        </w:r>
        <w:r w:rsidRPr="00B57519">
          <w:rPr>
            <w:rStyle w:val="Hyperlink"/>
            <w:rFonts w:hint="cs"/>
            <w:rtl/>
          </w:rPr>
          <w:t>ו</w:t>
        </w:r>
        <w:r w:rsidRPr="00B57519">
          <w:rPr>
            <w:rStyle w:val="Hyperlink"/>
            <w:rtl/>
          </w:rPr>
          <w:t xml:space="preserve">ת </w:t>
        </w:r>
        <w:proofErr w:type="spellStart"/>
        <w:r w:rsidRPr="00B57519">
          <w:rPr>
            <w:rStyle w:val="Hyperlink"/>
            <w:rtl/>
          </w:rPr>
          <w:t>תכ"ם</w:t>
        </w:r>
        <w:proofErr w:type="spellEnd"/>
        <w:r w:rsidRPr="00B57519">
          <w:rPr>
            <w:rStyle w:val="Hyperlink"/>
            <w:rtl/>
          </w:rPr>
          <w:t>, "תשלומים שנתיים", פרק 13.3</w:t>
        </w:r>
      </w:hyperlink>
      <w:r w:rsidR="005C14DA">
        <w:rPr>
          <w:rFonts w:hint="cs"/>
          <w:rtl/>
        </w:rPr>
        <w:t>)</w:t>
      </w:r>
      <w:r w:rsidR="005C14DA" w:rsidRPr="00B57519">
        <w:rPr>
          <w:rtl/>
        </w:rPr>
        <w:t>.</w:t>
      </w:r>
    </w:p>
    <w:p w14:paraId="4C24B22C" w14:textId="77777777" w:rsidR="009F5629" w:rsidRPr="00B57519" w:rsidRDefault="009F5629" w:rsidP="00E651B0">
      <w:pPr>
        <w:pStyle w:val="2"/>
        <w:rPr>
          <w:u w:val="single"/>
          <w:rtl/>
        </w:rPr>
      </w:pPr>
      <w:proofErr w:type="spellStart"/>
      <w:r w:rsidRPr="00B57519">
        <w:rPr>
          <w:rFonts w:cs="Arial"/>
          <w:u w:val="single"/>
          <w:rtl/>
        </w:rPr>
        <w:t>קצובת</w:t>
      </w:r>
      <w:proofErr w:type="spellEnd"/>
      <w:r w:rsidRPr="00B57519">
        <w:rPr>
          <w:rFonts w:cs="Arial"/>
          <w:u w:val="single"/>
          <w:rtl/>
        </w:rPr>
        <w:t xml:space="preserve"> נסיעה </w:t>
      </w:r>
    </w:p>
    <w:p w14:paraId="36D42903" w14:textId="0FBEC899" w:rsidR="009F5629" w:rsidRDefault="009F5629" w:rsidP="00E651B0">
      <w:pPr>
        <w:pStyle w:val="3"/>
      </w:pPr>
      <w:r w:rsidRPr="00B57519">
        <w:rPr>
          <w:rtl/>
        </w:rPr>
        <w:t xml:space="preserve">סטודנט זכאי </w:t>
      </w:r>
      <w:proofErr w:type="spellStart"/>
      <w:r w:rsidRPr="00B57519">
        <w:rPr>
          <w:rtl/>
        </w:rPr>
        <w:t>לקצובת</w:t>
      </w:r>
      <w:proofErr w:type="spellEnd"/>
      <w:r w:rsidRPr="00B57519">
        <w:rPr>
          <w:rtl/>
        </w:rPr>
        <w:t xml:space="preserve"> נסיעה</w:t>
      </w:r>
      <w:r w:rsidR="00754369">
        <w:rPr>
          <w:rFonts w:hint="cs"/>
          <w:rtl/>
        </w:rPr>
        <w:t>,</w:t>
      </w:r>
      <w:r w:rsidRPr="00B57519">
        <w:rPr>
          <w:rtl/>
        </w:rPr>
        <w:t xml:space="preserve"> כמפורט ב</w:t>
      </w:r>
      <w:hyperlink r:id="rId25" w:history="1">
        <w:r w:rsidRPr="00B57519">
          <w:rPr>
            <w:rStyle w:val="Hyperlink"/>
            <w:rtl/>
          </w:rPr>
          <w:t xml:space="preserve">הוראת </w:t>
        </w:r>
        <w:proofErr w:type="spellStart"/>
        <w:r w:rsidRPr="00B57519">
          <w:rPr>
            <w:rStyle w:val="Hyperlink"/>
            <w:rtl/>
          </w:rPr>
          <w:t>תכ"ם</w:t>
        </w:r>
        <w:proofErr w:type="spellEnd"/>
        <w:r w:rsidRPr="00B57519">
          <w:rPr>
            <w:rStyle w:val="Hyperlink"/>
            <w:rtl/>
          </w:rPr>
          <w:t>, "</w:t>
        </w:r>
        <w:r w:rsidR="002E6634">
          <w:rPr>
            <w:rStyle w:val="Hyperlink"/>
            <w:rFonts w:hint="cs"/>
            <w:rtl/>
          </w:rPr>
          <w:t xml:space="preserve">תשלום </w:t>
        </w:r>
        <w:proofErr w:type="spellStart"/>
        <w:r w:rsidRPr="00B57519">
          <w:rPr>
            <w:rStyle w:val="Hyperlink"/>
            <w:rtl/>
          </w:rPr>
          <w:t>קצובת</w:t>
        </w:r>
        <w:proofErr w:type="spellEnd"/>
        <w:r w:rsidRPr="00B57519">
          <w:rPr>
            <w:rStyle w:val="Hyperlink"/>
            <w:rtl/>
          </w:rPr>
          <w:t xml:space="preserve"> נסיעה", מס' 13.4.2.</w:t>
        </w:r>
      </w:hyperlink>
    </w:p>
    <w:p w14:paraId="04362891" w14:textId="77777777" w:rsidR="006974D9" w:rsidRPr="00B57519" w:rsidRDefault="006974D9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>החזר הוצאות רכב</w:t>
      </w:r>
    </w:p>
    <w:p w14:paraId="2CBEF94D" w14:textId="3A86895E" w:rsidR="006974D9" w:rsidRDefault="006974D9" w:rsidP="00E651B0">
      <w:pPr>
        <w:pStyle w:val="3"/>
      </w:pPr>
      <w:r w:rsidRPr="00B57519">
        <w:rPr>
          <w:rFonts w:hint="cs"/>
          <w:rtl/>
        </w:rPr>
        <w:t>סטודנט</w:t>
      </w:r>
      <w:r w:rsidR="00254457">
        <w:rPr>
          <w:rFonts w:hint="cs"/>
          <w:rtl/>
        </w:rPr>
        <w:t>,</w:t>
      </w:r>
      <w:r w:rsidR="000561CA">
        <w:rPr>
          <w:rFonts w:hint="cs"/>
          <w:rtl/>
        </w:rPr>
        <w:t xml:space="preserve"> </w:t>
      </w:r>
      <w:r w:rsidR="00EB3CAF">
        <w:rPr>
          <w:rFonts w:hint="cs"/>
          <w:rtl/>
        </w:rPr>
        <w:t xml:space="preserve">אשר </w:t>
      </w:r>
      <w:r w:rsidR="00EB77F2">
        <w:rPr>
          <w:rFonts w:hint="cs"/>
          <w:rtl/>
        </w:rPr>
        <w:t>ניתנה לו זכאות</w:t>
      </w:r>
      <w:r w:rsidR="00EB3CAF">
        <w:rPr>
          <w:rFonts w:hint="cs"/>
          <w:rtl/>
        </w:rPr>
        <w:t xml:space="preserve"> </w:t>
      </w:r>
      <w:r w:rsidR="00EB77F2">
        <w:rPr>
          <w:rFonts w:hint="cs"/>
          <w:rtl/>
        </w:rPr>
        <w:t>ל</w:t>
      </w:r>
      <w:r w:rsidR="00EB3CAF">
        <w:rPr>
          <w:rFonts w:hint="cs"/>
          <w:rtl/>
        </w:rPr>
        <w:t>תקן רכב</w:t>
      </w:r>
      <w:r w:rsidRPr="00B57519">
        <w:rPr>
          <w:rFonts w:hint="cs"/>
          <w:rtl/>
        </w:rPr>
        <w:t xml:space="preserve">, </w:t>
      </w:r>
      <w:r w:rsidR="00682877" w:rsidRPr="00B57519">
        <w:rPr>
          <w:rFonts w:hint="eastAsia"/>
          <w:rtl/>
        </w:rPr>
        <w:t>בהתאם</w:t>
      </w:r>
      <w:r w:rsidR="00682877" w:rsidRPr="00B57519">
        <w:rPr>
          <w:rtl/>
        </w:rPr>
        <w:t xml:space="preserve"> </w:t>
      </w:r>
      <w:r w:rsidR="00682877" w:rsidRPr="00B57519">
        <w:rPr>
          <w:rFonts w:hint="eastAsia"/>
          <w:rtl/>
        </w:rPr>
        <w:t>ל</w:t>
      </w:r>
      <w:hyperlink r:id="rId26" w:history="1">
        <w:r w:rsidR="00451EAA" w:rsidRPr="00DE51C8">
          <w:rPr>
            <w:rStyle w:val="Hyperlink"/>
            <w:rFonts w:hint="eastAsia"/>
            <w:rtl/>
          </w:rPr>
          <w:t>הוראת</w:t>
        </w:r>
        <w:r w:rsidR="00451EAA" w:rsidRPr="00DE51C8">
          <w:rPr>
            <w:rStyle w:val="Hyperlink"/>
            <w:rtl/>
          </w:rPr>
          <w:t xml:space="preserve"> </w:t>
        </w:r>
        <w:proofErr w:type="spellStart"/>
        <w:r w:rsidR="00451EAA" w:rsidRPr="00DE51C8">
          <w:rPr>
            <w:rStyle w:val="Hyperlink"/>
            <w:rtl/>
          </w:rPr>
          <w:t>תכ"ם</w:t>
        </w:r>
        <w:proofErr w:type="spellEnd"/>
        <w:r w:rsidR="00DE51C8" w:rsidRPr="00DE51C8">
          <w:rPr>
            <w:rStyle w:val="Hyperlink"/>
            <w:rFonts w:hint="cs"/>
            <w:rtl/>
          </w:rPr>
          <w:t>,</w:t>
        </w:r>
        <w:r w:rsidR="00451EAA" w:rsidRPr="00DE51C8">
          <w:rPr>
            <w:rStyle w:val="Hyperlink"/>
            <w:rtl/>
          </w:rPr>
          <w:t xml:space="preserve"> "החזר הוצאות נסיעה בתפקיד ברכב פרטי</w:t>
        </w:r>
        <w:r w:rsidR="00DE51C8" w:rsidRPr="00DE51C8">
          <w:rPr>
            <w:rStyle w:val="Hyperlink"/>
            <w:rFonts w:hint="cs"/>
            <w:rtl/>
          </w:rPr>
          <w:t>'',</w:t>
        </w:r>
        <w:r w:rsidR="00666BA7">
          <w:rPr>
            <w:rStyle w:val="Hyperlink"/>
            <w:rFonts w:hint="cs"/>
            <w:rtl/>
          </w:rPr>
          <w:t xml:space="preserve"> מס'</w:t>
        </w:r>
        <w:r w:rsidR="00DE51C8" w:rsidRPr="00DE51C8">
          <w:rPr>
            <w:rStyle w:val="Hyperlink"/>
            <w:rFonts w:hint="cs"/>
            <w:rtl/>
          </w:rPr>
          <w:t xml:space="preserve"> 13.4.1</w:t>
        </w:r>
        <w:r w:rsidR="00EB3CAF" w:rsidRPr="00DE51C8">
          <w:rPr>
            <w:rStyle w:val="Hyperlink"/>
            <w:rFonts w:hint="cs"/>
            <w:rtl/>
          </w:rPr>
          <w:t>,</w:t>
        </w:r>
      </w:hyperlink>
      <w:r w:rsidR="00EB3CAF" w:rsidRPr="00EB3CAF">
        <w:rPr>
          <w:rFonts w:hint="cs"/>
          <w:rtl/>
        </w:rPr>
        <w:t xml:space="preserve"> </w:t>
      </w:r>
      <w:r w:rsidR="00EB3CAF">
        <w:rPr>
          <w:rFonts w:hint="cs"/>
          <w:rtl/>
        </w:rPr>
        <w:t xml:space="preserve">יהיה זכאי </w:t>
      </w:r>
      <w:r w:rsidR="00EB3CAF" w:rsidRPr="00B57519">
        <w:rPr>
          <w:rFonts w:hint="cs"/>
          <w:rtl/>
        </w:rPr>
        <w:t>לקבל החזר הוצאות רכב</w:t>
      </w:r>
      <w:r w:rsidR="000561CA">
        <w:rPr>
          <w:rFonts w:hint="cs"/>
          <w:rtl/>
        </w:rPr>
        <w:t>.</w:t>
      </w:r>
    </w:p>
    <w:p w14:paraId="356EC269" w14:textId="2B12687B" w:rsidR="00515C6F" w:rsidRDefault="00515C6F" w:rsidP="00E651B0">
      <w:pPr>
        <w:pStyle w:val="3"/>
      </w:pPr>
      <w:r>
        <w:rPr>
          <w:rFonts w:hint="cs"/>
          <w:rtl/>
        </w:rPr>
        <w:t xml:space="preserve">החזר ההוצאות יחושב לפי מרחק הנסיעה שביצע העובד </w:t>
      </w:r>
      <w:r w:rsidR="003B7DCC">
        <w:rPr>
          <w:rFonts w:hint="cs"/>
          <w:rtl/>
        </w:rPr>
        <w:t xml:space="preserve">במסגרת </w:t>
      </w:r>
      <w:r>
        <w:rPr>
          <w:rFonts w:hint="cs"/>
          <w:rtl/>
        </w:rPr>
        <w:t xml:space="preserve">מילוי תפקידו, בהתאם </w:t>
      </w:r>
      <w:r w:rsidR="00666BA7">
        <w:rPr>
          <w:rFonts w:hint="cs"/>
          <w:rtl/>
        </w:rPr>
        <w:t>ל</w:t>
      </w:r>
      <w:hyperlink r:id="rId27" w:history="1">
        <w:r w:rsidR="00666BA7" w:rsidRPr="00DE51C8">
          <w:rPr>
            <w:rStyle w:val="Hyperlink"/>
            <w:rFonts w:hint="eastAsia"/>
            <w:rtl/>
          </w:rPr>
          <w:t>הוראת</w:t>
        </w:r>
        <w:r w:rsidR="00666BA7" w:rsidRPr="00DE51C8">
          <w:rPr>
            <w:rStyle w:val="Hyperlink"/>
            <w:rtl/>
          </w:rPr>
          <w:t xml:space="preserve"> </w:t>
        </w:r>
        <w:proofErr w:type="spellStart"/>
        <w:r w:rsidR="00666BA7" w:rsidRPr="00DE51C8">
          <w:rPr>
            <w:rStyle w:val="Hyperlink"/>
            <w:rtl/>
          </w:rPr>
          <w:t>תכ"ם</w:t>
        </w:r>
        <w:proofErr w:type="spellEnd"/>
        <w:r w:rsidR="00666BA7" w:rsidRPr="00DE51C8">
          <w:rPr>
            <w:rStyle w:val="Hyperlink"/>
            <w:rFonts w:hint="cs"/>
            <w:rtl/>
          </w:rPr>
          <w:t>,</w:t>
        </w:r>
        <w:r w:rsidR="00666BA7" w:rsidRPr="00DE51C8">
          <w:rPr>
            <w:rStyle w:val="Hyperlink"/>
            <w:rtl/>
          </w:rPr>
          <w:t xml:space="preserve"> "החזר הוצאות נסיעה בתפקיד ברכב פרטי</w:t>
        </w:r>
        <w:r w:rsidR="00666BA7" w:rsidRPr="00DE51C8">
          <w:rPr>
            <w:rStyle w:val="Hyperlink"/>
            <w:rFonts w:hint="cs"/>
            <w:rtl/>
          </w:rPr>
          <w:t>'',</w:t>
        </w:r>
        <w:r w:rsidR="00666BA7">
          <w:rPr>
            <w:rStyle w:val="Hyperlink"/>
            <w:rFonts w:hint="cs"/>
            <w:rtl/>
          </w:rPr>
          <w:t xml:space="preserve"> מס'</w:t>
        </w:r>
        <w:r w:rsidR="00666BA7" w:rsidRPr="00DE51C8">
          <w:rPr>
            <w:rStyle w:val="Hyperlink"/>
            <w:rFonts w:hint="cs"/>
            <w:rtl/>
          </w:rPr>
          <w:t xml:space="preserve"> 13.4.1</w:t>
        </w:r>
        <w:r w:rsidR="00666BA7">
          <w:rPr>
            <w:rStyle w:val="Hyperlink"/>
            <w:rFonts w:hint="cs"/>
            <w:rtl/>
          </w:rPr>
          <w:t>.</w:t>
        </w:r>
      </w:hyperlink>
    </w:p>
    <w:p w14:paraId="7524FBE6" w14:textId="65C958B3" w:rsidR="00EE5CA0" w:rsidRDefault="00515C6F" w:rsidP="00E651B0">
      <w:pPr>
        <w:pStyle w:val="3"/>
      </w:pPr>
      <w:r>
        <w:rPr>
          <w:rFonts w:hint="cs"/>
          <w:rtl/>
        </w:rPr>
        <w:t xml:space="preserve">התעריף לפיו </w:t>
      </w:r>
      <w:r w:rsidR="00EB3CAF">
        <w:rPr>
          <w:rFonts w:hint="cs"/>
          <w:rtl/>
        </w:rPr>
        <w:t>יחושב החזר הוצאות הנסיעה בתפקיד</w:t>
      </w:r>
      <w:r w:rsidR="007516B9">
        <w:rPr>
          <w:rFonts w:hint="cs"/>
          <w:rtl/>
        </w:rPr>
        <w:t>,</w:t>
      </w:r>
      <w:r w:rsidR="00EB3CAF">
        <w:rPr>
          <w:rFonts w:hint="cs"/>
          <w:rtl/>
        </w:rPr>
        <w:t xml:space="preserve"> </w:t>
      </w:r>
      <w:r w:rsidR="00D17433">
        <w:rPr>
          <w:rFonts w:hint="cs"/>
          <w:rtl/>
        </w:rPr>
        <w:t xml:space="preserve">יהיה </w:t>
      </w:r>
      <w:r w:rsidR="00EB3CAF">
        <w:rPr>
          <w:rFonts w:hint="cs"/>
          <w:rtl/>
        </w:rPr>
        <w:t>ב</w:t>
      </w:r>
      <w:r w:rsidR="003B7DCC">
        <w:rPr>
          <w:rFonts w:hint="cs"/>
          <w:rtl/>
        </w:rPr>
        <w:t>כפוף ל</w:t>
      </w:r>
      <w:hyperlink r:id="rId28" w:history="1">
        <w:r w:rsidR="00EB3CAF" w:rsidRPr="007516B9">
          <w:rPr>
            <w:rStyle w:val="Hyperlink"/>
            <w:rFonts w:hint="cs"/>
            <w:rtl/>
          </w:rPr>
          <w:t>הודע</w:t>
        </w:r>
        <w:r w:rsidR="008A40AE">
          <w:rPr>
            <w:rStyle w:val="Hyperlink"/>
            <w:rFonts w:hint="cs"/>
            <w:rtl/>
          </w:rPr>
          <w:t>ה</w:t>
        </w:r>
        <w:r w:rsidR="007516B9" w:rsidRPr="007516B9">
          <w:rPr>
            <w:rStyle w:val="Hyperlink"/>
            <w:rFonts w:hint="cs"/>
            <w:rtl/>
          </w:rPr>
          <w:t>,</w:t>
        </w:r>
        <w:r w:rsidR="00EB3CAF" w:rsidRPr="007516B9">
          <w:rPr>
            <w:rStyle w:val="Hyperlink"/>
            <w:rFonts w:hint="cs"/>
            <w:rtl/>
          </w:rPr>
          <w:t xml:space="preserve"> "החזר הוצאות נסיעה בתפקיד לנותני שירותים חיצוניים </w:t>
        </w:r>
        <w:r w:rsidR="00EB3CAF" w:rsidRPr="007516B9">
          <w:rPr>
            <w:rStyle w:val="Hyperlink"/>
            <w:rtl/>
          </w:rPr>
          <w:t>–</w:t>
        </w:r>
        <w:r w:rsidR="00EB3CAF" w:rsidRPr="007516B9">
          <w:rPr>
            <w:rStyle w:val="Hyperlink"/>
            <w:rFonts w:hint="cs"/>
            <w:rtl/>
          </w:rPr>
          <w:t xml:space="preserve"> תעריפים".</w:t>
        </w:r>
      </w:hyperlink>
    </w:p>
    <w:p w14:paraId="26E0AAE1" w14:textId="77777777" w:rsidR="009F5629" w:rsidRPr="00B57519" w:rsidRDefault="009F5629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אש"ל ודמי כלכלה</w:t>
      </w:r>
    </w:p>
    <w:p w14:paraId="14084B30" w14:textId="46104C83" w:rsidR="009F5629" w:rsidRDefault="009F5629" w:rsidP="00E651B0">
      <w:pPr>
        <w:pStyle w:val="3"/>
      </w:pPr>
      <w:r w:rsidRPr="00B57519">
        <w:rPr>
          <w:rtl/>
        </w:rPr>
        <w:t>סטודנט זכאי ל</w:t>
      </w:r>
      <w:r w:rsidR="003B7DCC">
        <w:rPr>
          <w:rFonts w:hint="cs"/>
          <w:rtl/>
        </w:rPr>
        <w:t xml:space="preserve">קבל </w:t>
      </w:r>
      <w:proofErr w:type="spellStart"/>
      <w:r w:rsidRPr="00B57519">
        <w:rPr>
          <w:rtl/>
        </w:rPr>
        <w:t>קצובת</w:t>
      </w:r>
      <w:proofErr w:type="spellEnd"/>
      <w:r w:rsidRPr="00B57519">
        <w:rPr>
          <w:rtl/>
        </w:rPr>
        <w:t xml:space="preserve"> אש"ל ודמי כלכלה</w:t>
      </w:r>
      <w:r w:rsidR="0053767D">
        <w:rPr>
          <w:rFonts w:hint="cs"/>
          <w:rtl/>
        </w:rPr>
        <w:t>,</w:t>
      </w:r>
      <w:r w:rsidRPr="00B57519">
        <w:rPr>
          <w:rtl/>
        </w:rPr>
        <w:t xml:space="preserve"> בהתאם ל</w:t>
      </w:r>
      <w:r w:rsidR="003B6371" w:rsidRPr="00B57519">
        <w:rPr>
          <w:rFonts w:hint="cs"/>
          <w:rtl/>
        </w:rPr>
        <w:t xml:space="preserve">הוראות </w:t>
      </w:r>
      <w:proofErr w:type="spellStart"/>
      <w:r w:rsidR="003B6371" w:rsidRPr="00B57519">
        <w:rPr>
          <w:rFonts w:hint="cs"/>
          <w:rtl/>
        </w:rPr>
        <w:t>ה</w:t>
      </w:r>
      <w:hyperlink r:id="rId29" w:history="1">
        <w:r w:rsidR="003B6371" w:rsidRPr="00B57519">
          <w:rPr>
            <w:rStyle w:val="Hyperlink"/>
            <w:rFonts w:hint="cs"/>
            <w:rtl/>
          </w:rPr>
          <w:t>תקשי"ר</w:t>
        </w:r>
        <w:proofErr w:type="spellEnd"/>
        <w:r w:rsidR="003B6371" w:rsidRPr="00B57519">
          <w:rPr>
            <w:rStyle w:val="Hyperlink"/>
            <w:rFonts w:hint="cs"/>
            <w:rtl/>
          </w:rPr>
          <w:t>, "</w:t>
        </w:r>
        <w:proofErr w:type="spellStart"/>
        <w:r w:rsidR="003B6371" w:rsidRPr="00B57519">
          <w:rPr>
            <w:rStyle w:val="Hyperlink"/>
            <w:rFonts w:hint="cs"/>
            <w:rtl/>
          </w:rPr>
          <w:t>קצובת</w:t>
        </w:r>
        <w:proofErr w:type="spellEnd"/>
        <w:r w:rsidR="003B6371" w:rsidRPr="00B57519">
          <w:rPr>
            <w:rStyle w:val="Hyperlink"/>
            <w:rFonts w:hint="cs"/>
            <w:rtl/>
          </w:rPr>
          <w:t xml:space="preserve"> אש"ל", פרק 26.2.</w:t>
        </w:r>
      </w:hyperlink>
    </w:p>
    <w:p w14:paraId="08AAEF01" w14:textId="050A04BA" w:rsidR="00A60C22" w:rsidRDefault="00A60C22" w:rsidP="00E651B0">
      <w:pPr>
        <w:pStyle w:val="2"/>
      </w:pPr>
      <w:r>
        <w:rPr>
          <w:rFonts w:hint="cs"/>
          <w:u w:val="single"/>
          <w:rtl/>
        </w:rPr>
        <w:t>שעות הורות</w:t>
      </w:r>
    </w:p>
    <w:p w14:paraId="6556D579" w14:textId="38017D57" w:rsidR="00BC2AB0" w:rsidRDefault="00A60C22" w:rsidP="00E651B0">
      <w:pPr>
        <w:pStyle w:val="3"/>
        <w:numPr>
          <w:ilvl w:val="0"/>
          <w:numId w:val="0"/>
        </w:numPr>
        <w:ind w:left="1371"/>
        <w:rPr>
          <w:rtl/>
        </w:rPr>
      </w:pPr>
      <w:r>
        <w:rPr>
          <w:rFonts w:hint="cs"/>
          <w:rtl/>
        </w:rPr>
        <w:t>סטודנט זכאי לשעות הורות</w:t>
      </w:r>
      <w:r w:rsidR="00055163">
        <w:rPr>
          <w:rFonts w:hint="cs"/>
          <w:rtl/>
        </w:rPr>
        <w:t>,</w:t>
      </w:r>
      <w:r>
        <w:rPr>
          <w:rFonts w:hint="cs"/>
          <w:rtl/>
        </w:rPr>
        <w:t xml:space="preserve"> לפי הכללים המפ</w:t>
      </w:r>
      <w:r w:rsidR="005C5FC3">
        <w:rPr>
          <w:rFonts w:hint="cs"/>
          <w:rtl/>
        </w:rPr>
        <w:t>ו</w:t>
      </w:r>
      <w:r>
        <w:rPr>
          <w:rFonts w:hint="cs"/>
          <w:rtl/>
        </w:rPr>
        <w:t>רטים ב</w:t>
      </w:r>
      <w:hyperlink r:id="rId30" w:history="1">
        <w:r w:rsidR="00D533C4" w:rsidRPr="00AA36B7">
          <w:rPr>
            <w:rStyle w:val="Hyperlink"/>
            <w:rFonts w:hint="eastAsia"/>
            <w:rtl/>
          </w:rPr>
          <w:t>חוזר</w:t>
        </w:r>
        <w:r w:rsidR="00D533C4" w:rsidRPr="00AA36B7">
          <w:rPr>
            <w:rStyle w:val="Hyperlink"/>
            <w:rtl/>
          </w:rPr>
          <w:t xml:space="preserve"> נציבות שירות המדינה</w:t>
        </w:r>
        <w:r w:rsidR="004A6E44">
          <w:rPr>
            <w:rStyle w:val="Hyperlink"/>
            <w:rFonts w:hint="cs"/>
            <w:rtl/>
          </w:rPr>
          <w:t>,</w:t>
        </w:r>
        <w:r w:rsidR="00D533C4" w:rsidRPr="00AA36B7">
          <w:rPr>
            <w:rStyle w:val="Hyperlink"/>
            <w:rtl/>
          </w:rPr>
          <w:t xml:space="preserve"> "העסקת סטודנטים בשירות המדינה"</w:t>
        </w:r>
        <w:r w:rsidR="004A6E44">
          <w:rPr>
            <w:rStyle w:val="Hyperlink"/>
            <w:rFonts w:hint="cs"/>
            <w:rtl/>
          </w:rPr>
          <w:t>,</w:t>
        </w:r>
        <w:r w:rsidR="00D533C4" w:rsidRPr="00AA36B7">
          <w:rPr>
            <w:rStyle w:val="Hyperlink"/>
            <w:rtl/>
          </w:rPr>
          <w:t xml:space="preserve"> מיום 3 באוקטובר 2022</w:t>
        </w:r>
      </w:hyperlink>
      <w:r w:rsidR="00D533C4">
        <w:rPr>
          <w:rFonts w:hint="cs"/>
          <w:rtl/>
        </w:rPr>
        <w:t>.</w:t>
      </w:r>
    </w:p>
    <w:p w14:paraId="1D3934ED" w14:textId="77777777" w:rsidR="0011715D" w:rsidRPr="00B57519" w:rsidRDefault="0011715D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תוספת מעונות</w:t>
      </w:r>
    </w:p>
    <w:p w14:paraId="36B01C53" w14:textId="049F89ED" w:rsidR="0011715D" w:rsidRDefault="0011715D" w:rsidP="00697E24">
      <w:pPr>
        <w:pStyle w:val="3"/>
      </w:pPr>
      <w:r w:rsidRPr="00B57519">
        <w:rPr>
          <w:rFonts w:hint="cs"/>
          <w:rtl/>
        </w:rPr>
        <w:t>סטודנט</w:t>
      </w:r>
      <w:r w:rsidRPr="00B57519">
        <w:rPr>
          <w:rtl/>
        </w:rPr>
        <w:t xml:space="preserve"> </w:t>
      </w:r>
      <w:r w:rsidR="00D81689">
        <w:rPr>
          <w:rFonts w:hint="cs"/>
          <w:rtl/>
        </w:rPr>
        <w:t xml:space="preserve">אשר הינו </w:t>
      </w:r>
      <w:r w:rsidRPr="00B57519">
        <w:rPr>
          <w:rFonts w:hint="cs"/>
          <w:rtl/>
        </w:rPr>
        <w:t>הורה</w:t>
      </w:r>
      <w:r w:rsidRPr="00B57519">
        <w:rPr>
          <w:rtl/>
        </w:rPr>
        <w:t xml:space="preserve"> לילד עד גיל 5</w:t>
      </w:r>
      <w:r w:rsidRPr="00B57519">
        <w:rPr>
          <w:rFonts w:hint="cs"/>
          <w:rtl/>
        </w:rPr>
        <w:t xml:space="preserve"> ואשר מועסק בין 96 ל-120 שעות חודשיות, </w:t>
      </w:r>
      <w:r w:rsidRPr="00B57519">
        <w:rPr>
          <w:rtl/>
        </w:rPr>
        <w:t>זכא</w:t>
      </w:r>
      <w:r w:rsidRPr="00B57519">
        <w:rPr>
          <w:rFonts w:hint="cs"/>
          <w:rtl/>
        </w:rPr>
        <w:t>י</w:t>
      </w:r>
      <w:r w:rsidRPr="00B57519">
        <w:rPr>
          <w:rtl/>
        </w:rPr>
        <w:t xml:space="preserve"> לתוספת מעונות</w:t>
      </w:r>
      <w:r w:rsidRPr="00B57519">
        <w:rPr>
          <w:rFonts w:hint="cs"/>
          <w:rtl/>
        </w:rPr>
        <w:t xml:space="preserve"> </w:t>
      </w:r>
      <w:r w:rsidR="00C213A5">
        <w:rPr>
          <w:rFonts w:hint="cs"/>
          <w:rtl/>
        </w:rPr>
        <w:t>מלאה</w:t>
      </w:r>
      <w:r w:rsidRPr="00B57519">
        <w:rPr>
          <w:rFonts w:hint="cs"/>
          <w:rtl/>
        </w:rPr>
        <w:t>,</w:t>
      </w:r>
      <w:r w:rsidRPr="00B57519">
        <w:rPr>
          <w:rtl/>
        </w:rPr>
        <w:t xml:space="preserve"> </w:t>
      </w:r>
      <w:r w:rsidRPr="00B57519">
        <w:rPr>
          <w:rFonts w:hint="eastAsia"/>
          <w:rtl/>
        </w:rPr>
        <w:t>בהתאם</w:t>
      </w:r>
      <w:r w:rsidRPr="00B57519">
        <w:rPr>
          <w:rtl/>
        </w:rPr>
        <w:t xml:space="preserve"> </w:t>
      </w:r>
      <w:r w:rsidRPr="00B57519">
        <w:rPr>
          <w:rFonts w:hint="eastAsia"/>
          <w:rtl/>
        </w:rPr>
        <w:t>לכללים</w:t>
      </w:r>
      <w:r w:rsidRPr="00B57519">
        <w:rPr>
          <w:rFonts w:hint="cs"/>
          <w:rtl/>
        </w:rPr>
        <w:t xml:space="preserve"> המפורטים ב</w:t>
      </w:r>
      <w:hyperlink r:id="rId31" w:history="1">
        <w:r w:rsidRPr="00B57519">
          <w:rPr>
            <w:rStyle w:val="Hyperlink"/>
            <w:rFonts w:hint="cs"/>
            <w:rtl/>
          </w:rPr>
          <w:t>תקשי"ר, "זכויות בקשר להורות", פרק 35.11.</w:t>
        </w:r>
      </w:hyperlink>
      <w:r w:rsidRPr="00B57519">
        <w:rPr>
          <w:rFonts w:hint="cs"/>
          <w:rtl/>
        </w:rPr>
        <w:t xml:space="preserve"> סטודנט המועסק</w:t>
      </w:r>
      <w:r w:rsidR="00D81689">
        <w:rPr>
          <w:rFonts w:hint="cs"/>
          <w:rtl/>
        </w:rPr>
        <w:t xml:space="preserve"> בהיקף משרה הנמוך מהאמור לעיל,</w:t>
      </w:r>
      <w:r w:rsidRPr="00B57519">
        <w:rPr>
          <w:rFonts w:hint="cs"/>
          <w:rtl/>
        </w:rPr>
        <w:t xml:space="preserve"> </w:t>
      </w:r>
      <w:r w:rsidR="00D81689">
        <w:rPr>
          <w:rFonts w:hint="cs"/>
          <w:rtl/>
        </w:rPr>
        <w:t xml:space="preserve">יהיה זכאי לתשלום </w:t>
      </w:r>
      <w:r w:rsidRPr="00B57519">
        <w:rPr>
          <w:rFonts w:hint="cs"/>
          <w:rtl/>
        </w:rPr>
        <w:t xml:space="preserve">תוספת מעונות בשיעור יחסי לחלקיות העסקתו, </w:t>
      </w:r>
      <w:r w:rsidRPr="00B57519">
        <w:rPr>
          <w:rtl/>
        </w:rPr>
        <w:t xml:space="preserve">בהתאם להוראות </w:t>
      </w:r>
      <w:hyperlink r:id="rId32" w:history="1">
        <w:r w:rsidRPr="00B57519">
          <w:rPr>
            <w:rStyle w:val="Hyperlink"/>
            <w:rtl/>
          </w:rPr>
          <w:t>תקשי"ר</w:t>
        </w:r>
        <w:r w:rsidRPr="00B57519">
          <w:rPr>
            <w:rStyle w:val="Hyperlink"/>
            <w:rFonts w:hint="cs"/>
            <w:rtl/>
          </w:rPr>
          <w:t>, "עובדים בשכר סטודנטים", פרק</w:t>
        </w:r>
        <w:r w:rsidRPr="00B57519">
          <w:rPr>
            <w:rStyle w:val="Hyperlink"/>
            <w:rtl/>
          </w:rPr>
          <w:t xml:space="preserve"> 24.15</w:t>
        </w:r>
      </w:hyperlink>
      <w:r w:rsidRPr="00B57519">
        <w:rPr>
          <w:rtl/>
        </w:rPr>
        <w:t xml:space="preserve">. </w:t>
      </w:r>
    </w:p>
    <w:p w14:paraId="32084D3E" w14:textId="66FF3B35" w:rsidR="00D533C4" w:rsidRPr="00C270B6" w:rsidRDefault="00D533C4" w:rsidP="004B7683">
      <w:pPr>
        <w:pStyle w:val="2"/>
        <w:keepNext/>
        <w:rPr>
          <w:rFonts w:cs="Arial"/>
          <w:u w:val="single"/>
        </w:rPr>
      </w:pPr>
      <w:r w:rsidRPr="00C270B6">
        <w:rPr>
          <w:rFonts w:cs="Arial" w:hint="cs"/>
          <w:u w:val="single"/>
          <w:rtl/>
        </w:rPr>
        <w:lastRenderedPageBreak/>
        <w:t>היעדרות לצורך בדיקות הריון, טיפולי פוריות ושעות הורות</w:t>
      </w:r>
    </w:p>
    <w:p w14:paraId="1D3B66C9" w14:textId="11B572C0" w:rsidR="00DD7624" w:rsidRPr="004B7683" w:rsidRDefault="00DD7624" w:rsidP="00E651B0">
      <w:pPr>
        <w:pStyle w:val="3"/>
      </w:pPr>
      <w:r w:rsidRPr="00344B69">
        <w:rPr>
          <w:rFonts w:hint="eastAsia"/>
          <w:rtl/>
        </w:rPr>
        <w:t>סטודנט</w:t>
      </w:r>
      <w:r w:rsidRPr="00344B69">
        <w:rPr>
          <w:rtl/>
        </w:rPr>
        <w:t>/</w:t>
      </w:r>
      <w:proofErr w:type="spellStart"/>
      <w:r w:rsidRPr="00344B69">
        <w:rPr>
          <w:rtl/>
        </w:rPr>
        <w:t>ית</w:t>
      </w:r>
      <w:proofErr w:type="spellEnd"/>
      <w:r w:rsidRPr="00344B69">
        <w:rPr>
          <w:rtl/>
        </w:rPr>
        <w:t xml:space="preserve"> </w:t>
      </w:r>
      <w:r w:rsidR="000616A9" w:rsidRPr="00344B69">
        <w:rPr>
          <w:rFonts w:hint="eastAsia"/>
          <w:rtl/>
        </w:rPr>
        <w:t>זכאי</w:t>
      </w:r>
      <w:r w:rsidR="000616A9">
        <w:rPr>
          <w:rFonts w:hint="cs"/>
          <w:rtl/>
        </w:rPr>
        <w:t>/ת</w:t>
      </w:r>
      <w:r w:rsidR="000616A9" w:rsidRPr="00344B69">
        <w:rPr>
          <w:rtl/>
        </w:rPr>
        <w:t xml:space="preserve"> </w:t>
      </w:r>
      <w:r w:rsidR="00E161DD" w:rsidRPr="00344B69">
        <w:rPr>
          <w:rtl/>
        </w:rPr>
        <w:t xml:space="preserve">לשעות היעדרות לצורך בדיקות היריון, </w:t>
      </w:r>
      <w:r w:rsidR="00E161DD" w:rsidRPr="00344B69">
        <w:rPr>
          <w:rFonts w:hint="eastAsia"/>
          <w:rtl/>
        </w:rPr>
        <w:t>לתקופת</w:t>
      </w:r>
      <w:r w:rsidR="00E161DD" w:rsidRPr="00344B69">
        <w:rPr>
          <w:rtl/>
        </w:rPr>
        <w:t xml:space="preserve"> </w:t>
      </w:r>
      <w:r w:rsidR="00E161DD" w:rsidRPr="00344B69">
        <w:rPr>
          <w:rFonts w:hint="eastAsia"/>
          <w:rtl/>
        </w:rPr>
        <w:t>הורות</w:t>
      </w:r>
      <w:r w:rsidR="00E161DD" w:rsidRPr="00344B69">
        <w:rPr>
          <w:rtl/>
        </w:rPr>
        <w:t xml:space="preserve"> </w:t>
      </w:r>
      <w:r w:rsidR="00E161DD" w:rsidRPr="00344B69">
        <w:rPr>
          <w:rFonts w:hint="eastAsia"/>
          <w:rtl/>
        </w:rPr>
        <w:t>ולידה</w:t>
      </w:r>
      <w:r w:rsidR="00E161DD" w:rsidRPr="00344B69">
        <w:rPr>
          <w:rtl/>
        </w:rPr>
        <w:t xml:space="preserve">, </w:t>
      </w:r>
      <w:r w:rsidR="00E161DD" w:rsidRPr="00344B69">
        <w:rPr>
          <w:rFonts w:hint="eastAsia"/>
          <w:rtl/>
        </w:rPr>
        <w:t>וכן</w:t>
      </w:r>
      <w:r w:rsidRPr="00344B69">
        <w:rPr>
          <w:rtl/>
        </w:rPr>
        <w:t xml:space="preserve"> ל</w:t>
      </w:r>
      <w:r w:rsidR="0011715D" w:rsidRPr="00344B69">
        <w:rPr>
          <w:rFonts w:hint="eastAsia"/>
          <w:rtl/>
        </w:rPr>
        <w:t>שעות</w:t>
      </w:r>
      <w:r w:rsidR="0011715D" w:rsidRPr="00344B69">
        <w:rPr>
          <w:rtl/>
        </w:rPr>
        <w:t xml:space="preserve"> </w:t>
      </w:r>
      <w:r w:rsidR="0011715D" w:rsidRPr="00344B69">
        <w:rPr>
          <w:rFonts w:hint="eastAsia"/>
          <w:rtl/>
        </w:rPr>
        <w:t>הורות</w:t>
      </w:r>
      <w:r w:rsidR="00D81689">
        <w:rPr>
          <w:rFonts w:hint="cs"/>
          <w:rtl/>
        </w:rPr>
        <w:t>,</w:t>
      </w:r>
      <w:r w:rsidRPr="00344B69">
        <w:rPr>
          <w:rtl/>
        </w:rPr>
        <w:t xml:space="preserve"> בהתאם לכללים </w:t>
      </w:r>
      <w:r w:rsidR="00D533C4">
        <w:rPr>
          <w:rFonts w:hint="cs"/>
          <w:rtl/>
        </w:rPr>
        <w:t>ב</w:t>
      </w:r>
      <w:hyperlink r:id="rId33" w:history="1">
        <w:r w:rsidR="00D533C4" w:rsidRPr="00AA36B7">
          <w:rPr>
            <w:rStyle w:val="Hyperlink"/>
            <w:rFonts w:hint="eastAsia"/>
            <w:rtl/>
          </w:rPr>
          <w:t>חוזר</w:t>
        </w:r>
        <w:r w:rsidR="00D533C4" w:rsidRPr="00AA36B7">
          <w:rPr>
            <w:rStyle w:val="Hyperlink"/>
            <w:rtl/>
          </w:rPr>
          <w:t xml:space="preserve"> נציבות שירות המדינה</w:t>
        </w:r>
        <w:r w:rsidR="004A6E44">
          <w:rPr>
            <w:rStyle w:val="Hyperlink"/>
            <w:rFonts w:hint="cs"/>
            <w:rtl/>
          </w:rPr>
          <w:t>,</w:t>
        </w:r>
        <w:r w:rsidR="00D533C4" w:rsidRPr="00AA36B7">
          <w:rPr>
            <w:rStyle w:val="Hyperlink"/>
            <w:rtl/>
          </w:rPr>
          <w:t xml:space="preserve"> "העסקת סטודנטים בשירות המדינה"</w:t>
        </w:r>
        <w:r w:rsidR="004A6E44">
          <w:rPr>
            <w:rStyle w:val="Hyperlink"/>
            <w:rFonts w:hint="cs"/>
            <w:rtl/>
          </w:rPr>
          <w:t>,</w:t>
        </w:r>
        <w:r w:rsidR="00D533C4" w:rsidRPr="00AA36B7">
          <w:rPr>
            <w:rStyle w:val="Hyperlink"/>
            <w:rtl/>
          </w:rPr>
          <w:t xml:space="preserve"> מיום 3 באוקטובר 2022</w:t>
        </w:r>
      </w:hyperlink>
      <w:r w:rsidR="00D533C4">
        <w:rPr>
          <w:rStyle w:val="Hyperlink"/>
          <w:rFonts w:hint="cs"/>
          <w:b/>
          <w:i/>
          <w:u w:val="single"/>
          <w:rtl/>
        </w:rPr>
        <w:t>.</w:t>
      </w:r>
    </w:p>
    <w:p w14:paraId="082E8C58" w14:textId="7D109265" w:rsidR="00C270B6" w:rsidRPr="00C270B6" w:rsidRDefault="00D533C4" w:rsidP="00E651B0">
      <w:pPr>
        <w:pStyle w:val="3"/>
        <w:rPr>
          <w:rStyle w:val="Hyperlink"/>
          <w:b/>
          <w:i/>
          <w:color w:val="auto"/>
          <w:u w:val="single"/>
          <w:rtl/>
        </w:rPr>
      </w:pPr>
      <w:r>
        <w:rPr>
          <w:rtl/>
        </w:rPr>
        <w:t>סטודנט/</w:t>
      </w:r>
      <w:proofErr w:type="spellStart"/>
      <w:r>
        <w:rPr>
          <w:rtl/>
        </w:rPr>
        <w:t>ית</w:t>
      </w:r>
      <w:proofErr w:type="spellEnd"/>
      <w:r>
        <w:rPr>
          <w:rtl/>
        </w:rPr>
        <w:t xml:space="preserve"> אשר נעדר/ה מהעבודה בשל טיפולי פוריות, לרבות טיפולי הפריה חוץ-גופית</w:t>
      </w:r>
      <w:r w:rsidR="0004366A">
        <w:rPr>
          <w:rFonts w:hint="cs"/>
          <w:rtl/>
        </w:rPr>
        <w:t>,</w:t>
      </w:r>
      <w:r>
        <w:rPr>
          <w:rtl/>
        </w:rPr>
        <w:t xml:space="preserve"> זכאי/ת להיעדר</w:t>
      </w:r>
      <w:r w:rsidR="0004366A">
        <w:rPr>
          <w:rFonts w:hint="cs"/>
          <w:rtl/>
        </w:rPr>
        <w:t>,</w:t>
      </w:r>
      <w:r>
        <w:rPr>
          <w:rtl/>
        </w:rPr>
        <w:t xml:space="preserve"> באישור בכתב מהרופא</w:t>
      </w:r>
      <w:r w:rsidR="0004366A">
        <w:rPr>
          <w:rFonts w:hint="cs"/>
          <w:rtl/>
        </w:rPr>
        <w:t>/ה</w:t>
      </w:r>
      <w:r>
        <w:rPr>
          <w:rtl/>
        </w:rPr>
        <w:t xml:space="preserve"> המטפל כי הטיפול מחייב זאת, ובלבד שהודיע/ה על כך מראש לאחראי או למי שהוסמך על ידו</w:t>
      </w:r>
      <w:r w:rsidRPr="00C270B6">
        <w:rPr>
          <w:rStyle w:val="Hyperlink"/>
          <w:rFonts w:hint="cs"/>
          <w:b/>
          <w:i/>
          <w:color w:val="auto"/>
          <w:u w:val="none"/>
          <w:rtl/>
        </w:rPr>
        <w:t xml:space="preserve">, </w:t>
      </w:r>
      <w:r w:rsidR="00C270B6" w:rsidRPr="00C270B6">
        <w:rPr>
          <w:rStyle w:val="Hyperlink"/>
          <w:rFonts w:cs="Arial"/>
          <w:b/>
          <w:i/>
          <w:color w:val="auto"/>
          <w:u w:val="none"/>
          <w:rtl/>
        </w:rPr>
        <w:t>בהתאם לכללים ב</w:t>
      </w:r>
      <w:hyperlink r:id="rId34" w:history="1">
        <w:r w:rsidR="00C270B6" w:rsidRPr="00AA36B7">
          <w:rPr>
            <w:rStyle w:val="Hyperlink"/>
            <w:rFonts w:hint="eastAsia"/>
            <w:rtl/>
          </w:rPr>
          <w:t>חוזר</w:t>
        </w:r>
        <w:r w:rsidR="00C270B6" w:rsidRPr="00AA36B7">
          <w:rPr>
            <w:rStyle w:val="Hyperlink"/>
            <w:rtl/>
          </w:rPr>
          <w:t xml:space="preserve"> נציבות שירות המדינה</w:t>
        </w:r>
        <w:r w:rsidR="004A6E44">
          <w:rPr>
            <w:rStyle w:val="Hyperlink"/>
            <w:rFonts w:hint="cs"/>
            <w:rtl/>
          </w:rPr>
          <w:t>,</w:t>
        </w:r>
        <w:r w:rsidR="00C270B6" w:rsidRPr="00AA36B7">
          <w:rPr>
            <w:rStyle w:val="Hyperlink"/>
            <w:rtl/>
          </w:rPr>
          <w:t xml:space="preserve"> "העסקת סטודנטים בשירות המדינה"</w:t>
        </w:r>
        <w:r w:rsidR="004A6E44">
          <w:rPr>
            <w:rStyle w:val="Hyperlink"/>
            <w:rFonts w:hint="cs"/>
            <w:rtl/>
          </w:rPr>
          <w:t>,</w:t>
        </w:r>
        <w:r w:rsidR="00C270B6" w:rsidRPr="00AA36B7">
          <w:rPr>
            <w:rStyle w:val="Hyperlink"/>
            <w:rtl/>
          </w:rPr>
          <w:t xml:space="preserve"> מיום 3 באוקטובר 2022</w:t>
        </w:r>
      </w:hyperlink>
      <w:r w:rsidR="00C270B6">
        <w:rPr>
          <w:rFonts w:hint="cs"/>
          <w:rtl/>
        </w:rPr>
        <w:t>.</w:t>
      </w:r>
    </w:p>
    <w:p w14:paraId="0AE2DD34" w14:textId="619351F3" w:rsidR="0011715D" w:rsidRPr="00B57519" w:rsidRDefault="0011715D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>השתתפות ב</w:t>
      </w:r>
      <w:r w:rsidR="003B7DCC">
        <w:rPr>
          <w:rFonts w:hint="cs"/>
          <w:u w:val="single"/>
          <w:rtl/>
        </w:rPr>
        <w:t>מסגרות ו</w:t>
      </w:r>
      <w:r w:rsidRPr="00B57519">
        <w:rPr>
          <w:rFonts w:hint="cs"/>
          <w:u w:val="single"/>
          <w:rtl/>
        </w:rPr>
        <w:t>קייטנות</w:t>
      </w:r>
      <w:r w:rsidR="003B7DCC">
        <w:rPr>
          <w:rFonts w:hint="cs"/>
          <w:u w:val="single"/>
          <w:rtl/>
        </w:rPr>
        <w:t xml:space="preserve"> קיץ</w:t>
      </w:r>
    </w:p>
    <w:p w14:paraId="3C4CBF80" w14:textId="6E2D41C6" w:rsidR="0011715D" w:rsidRDefault="0011715D" w:rsidP="00E651B0">
      <w:pPr>
        <w:pStyle w:val="3"/>
      </w:pPr>
      <w:r w:rsidRPr="00B57519">
        <w:rPr>
          <w:rFonts w:hint="cs"/>
          <w:rtl/>
        </w:rPr>
        <w:t xml:space="preserve">סטודנט </w:t>
      </w:r>
      <w:r w:rsidR="00941818">
        <w:rPr>
          <w:rFonts w:hint="cs"/>
          <w:rtl/>
        </w:rPr>
        <w:t xml:space="preserve">המועסק במשרד </w:t>
      </w:r>
      <w:r w:rsidR="00974661">
        <w:rPr>
          <w:rFonts w:hint="cs"/>
          <w:rtl/>
        </w:rPr>
        <w:t xml:space="preserve">במשך </w:t>
      </w:r>
      <w:r w:rsidR="00941818">
        <w:rPr>
          <w:rFonts w:hint="cs"/>
          <w:rtl/>
        </w:rPr>
        <w:t>4 חודשים</w:t>
      </w:r>
      <w:r w:rsidR="009E7B82">
        <w:rPr>
          <w:rFonts w:hint="cs"/>
          <w:rtl/>
        </w:rPr>
        <w:t xml:space="preserve"> לפחות</w:t>
      </w:r>
      <w:r w:rsidR="00941818">
        <w:rPr>
          <w:rFonts w:hint="cs"/>
          <w:rtl/>
        </w:rPr>
        <w:t>,</w:t>
      </w:r>
      <w:r w:rsidR="00941818" w:rsidRPr="00B57519">
        <w:rPr>
          <w:rFonts w:hint="cs"/>
          <w:rtl/>
        </w:rPr>
        <w:t xml:space="preserve"> זכא</w:t>
      </w:r>
      <w:r w:rsidR="000616A9">
        <w:rPr>
          <w:rFonts w:hint="cs"/>
          <w:rtl/>
        </w:rPr>
        <w:t>י</w:t>
      </w:r>
      <w:r w:rsidRPr="00B57519">
        <w:rPr>
          <w:rFonts w:hint="cs"/>
          <w:rtl/>
        </w:rPr>
        <w:t xml:space="preserve"> </w:t>
      </w:r>
      <w:r w:rsidR="003B7DCC">
        <w:rPr>
          <w:rFonts w:hint="cs"/>
          <w:rtl/>
        </w:rPr>
        <w:t>לקבל סבסוד למסגרות וקייטנות קיץ,</w:t>
      </w:r>
      <w:r w:rsidRPr="00B57519">
        <w:rPr>
          <w:rFonts w:hint="cs"/>
          <w:rtl/>
        </w:rPr>
        <w:t xml:space="preserve"> בהתאם </w:t>
      </w:r>
      <w:r w:rsidR="00765F6B">
        <w:rPr>
          <w:rFonts w:hint="cs"/>
          <w:rtl/>
        </w:rPr>
        <w:t>ל</w:t>
      </w:r>
      <w:hyperlink r:id="rId35" w:history="1">
        <w:r w:rsidR="00765F6B" w:rsidRPr="00765F6B">
          <w:rPr>
            <w:rStyle w:val="Hyperlink"/>
            <w:rFonts w:hint="eastAsia"/>
            <w:rtl/>
          </w:rPr>
          <w:t>חוזר</w:t>
        </w:r>
        <w:r w:rsidR="00765F6B" w:rsidRPr="00765F6B">
          <w:rPr>
            <w:rStyle w:val="Hyperlink"/>
            <w:rtl/>
          </w:rPr>
          <w:t xml:space="preserve"> נציבות שירות המדינה</w:t>
        </w:r>
        <w:r w:rsidR="004A6E44">
          <w:rPr>
            <w:rStyle w:val="Hyperlink"/>
            <w:rFonts w:hint="cs"/>
            <w:rtl/>
          </w:rPr>
          <w:t>,</w:t>
        </w:r>
        <w:r w:rsidR="00765F6B" w:rsidRPr="00765F6B">
          <w:rPr>
            <w:rStyle w:val="Hyperlink"/>
            <w:rtl/>
          </w:rPr>
          <w:t xml:space="preserve"> "נוהל סבסוד קייטנות ומסגרות קיץ לילדי עובדי שירות המדינה"</w:t>
        </w:r>
        <w:r w:rsidR="004A6E44">
          <w:rPr>
            <w:rStyle w:val="Hyperlink"/>
            <w:rFonts w:hint="cs"/>
            <w:rtl/>
          </w:rPr>
          <w:t>,</w:t>
        </w:r>
        <w:r w:rsidR="00765F6B" w:rsidRPr="00765F6B">
          <w:rPr>
            <w:rStyle w:val="Hyperlink"/>
            <w:rtl/>
          </w:rPr>
          <w:t xml:space="preserve"> מיום 26 ביולי 2023</w:t>
        </w:r>
      </w:hyperlink>
      <w:r w:rsidR="00B54E35">
        <w:rPr>
          <w:rFonts w:hint="cs"/>
          <w:rtl/>
        </w:rPr>
        <w:t>, ובהתאם ל</w:t>
      </w:r>
      <w:hyperlink r:id="rId36" w:history="1">
        <w:r w:rsidR="00B54E35" w:rsidRPr="00B54E35">
          <w:rPr>
            <w:rStyle w:val="Hyperlink"/>
            <w:rFonts w:hint="eastAsia"/>
            <w:rtl/>
          </w:rPr>
          <w:t>נוהל</w:t>
        </w:r>
        <w:r w:rsidR="00B54E35" w:rsidRPr="00B54E35">
          <w:rPr>
            <w:rStyle w:val="Hyperlink"/>
            <w:rtl/>
          </w:rPr>
          <w:t xml:space="preserve"> רווחה - עדכון נוהל רווחה 2022</w:t>
        </w:r>
      </w:hyperlink>
      <w:r w:rsidR="00B54E35">
        <w:rPr>
          <w:rFonts w:hint="cs"/>
          <w:rtl/>
        </w:rPr>
        <w:t>.</w:t>
      </w:r>
    </w:p>
    <w:p w14:paraId="5F9BAB25" w14:textId="157A6C20" w:rsidR="009F5629" w:rsidRPr="00B57519" w:rsidRDefault="009F5629" w:rsidP="00E651B0">
      <w:pPr>
        <w:pStyle w:val="2"/>
        <w:rPr>
          <w:u w:val="single"/>
          <w:rtl/>
        </w:rPr>
      </w:pPr>
      <w:r w:rsidRPr="00B57519">
        <w:rPr>
          <w:rFonts w:cs="Arial"/>
          <w:u w:val="single"/>
          <w:rtl/>
        </w:rPr>
        <w:t>עבודה נוספת</w:t>
      </w:r>
    </w:p>
    <w:p w14:paraId="72018EB1" w14:textId="7C161F5B" w:rsidR="00682877" w:rsidRPr="00B57519" w:rsidRDefault="00682877" w:rsidP="00E651B0">
      <w:pPr>
        <w:pStyle w:val="3"/>
      </w:pPr>
      <w:r w:rsidRPr="00B57519">
        <w:rPr>
          <w:rFonts w:hint="cs"/>
          <w:rtl/>
        </w:rPr>
        <w:t xml:space="preserve">סטודנט רשאי לעבוד עד 12 שעות ביום, </w:t>
      </w:r>
      <w:r w:rsidR="00DC13E6">
        <w:rPr>
          <w:rFonts w:hint="cs"/>
          <w:rtl/>
        </w:rPr>
        <w:t>ועד 16 שעות מעבר לשעות התקן היומיות (8.5 שעות) במצטבר בכל שבוע</w:t>
      </w:r>
      <w:r w:rsidRPr="00B57519">
        <w:rPr>
          <w:rFonts w:hint="cs"/>
          <w:rtl/>
        </w:rPr>
        <w:t xml:space="preserve">. חריגה משעות אלו </w:t>
      </w:r>
      <w:r w:rsidR="003B7DCC">
        <w:rPr>
          <w:rFonts w:hint="cs"/>
          <w:rtl/>
        </w:rPr>
        <w:t xml:space="preserve">תתאפשר אך ורק בכפוף לאישור </w:t>
      </w:r>
      <w:r w:rsidRPr="00B57519">
        <w:rPr>
          <w:rFonts w:hint="cs"/>
          <w:rtl/>
        </w:rPr>
        <w:t xml:space="preserve">מראש </w:t>
      </w:r>
      <w:r w:rsidR="009E7B82">
        <w:rPr>
          <w:rFonts w:hint="cs"/>
          <w:rtl/>
        </w:rPr>
        <w:t xml:space="preserve">מטעם </w:t>
      </w:r>
      <w:r w:rsidRPr="00B57519">
        <w:rPr>
          <w:rFonts w:hint="cs"/>
          <w:rtl/>
        </w:rPr>
        <w:t>הממונה על חוק שעות עבודה ומנוחה ו</w:t>
      </w:r>
      <w:r w:rsidR="009E7B82">
        <w:rPr>
          <w:rFonts w:hint="cs"/>
          <w:rtl/>
        </w:rPr>
        <w:t xml:space="preserve">כן </w:t>
      </w:r>
      <w:r w:rsidR="0004366A">
        <w:rPr>
          <w:rFonts w:hint="cs"/>
          <w:rtl/>
        </w:rPr>
        <w:t>ל</w:t>
      </w:r>
      <w:r w:rsidRPr="00B57519">
        <w:rPr>
          <w:rFonts w:hint="cs"/>
          <w:rtl/>
        </w:rPr>
        <w:t>אישור נציבות שירות המדינה.</w:t>
      </w:r>
    </w:p>
    <w:p w14:paraId="40CC1DDA" w14:textId="0DC3FBFB" w:rsidR="003B6371" w:rsidRPr="00B57519" w:rsidRDefault="003B6371" w:rsidP="00E651B0">
      <w:pPr>
        <w:pStyle w:val="3"/>
      </w:pPr>
      <w:r w:rsidRPr="00B57519">
        <w:rPr>
          <w:rtl/>
        </w:rPr>
        <w:t>שעות נוספות</w:t>
      </w:r>
      <w:r w:rsidRPr="00B57519">
        <w:rPr>
          <w:rFonts w:hint="cs"/>
          <w:rtl/>
        </w:rPr>
        <w:t xml:space="preserve"> </w:t>
      </w:r>
      <w:r w:rsidR="0004366A">
        <w:rPr>
          <w:rFonts w:hint="cs"/>
          <w:rtl/>
        </w:rPr>
        <w:t>תשולמנה</w:t>
      </w:r>
      <w:r w:rsidR="0004366A" w:rsidRPr="00B57519">
        <w:rPr>
          <w:rtl/>
        </w:rPr>
        <w:t xml:space="preserve"> </w:t>
      </w:r>
      <w:r w:rsidRPr="00B57519">
        <w:rPr>
          <w:rtl/>
        </w:rPr>
        <w:t>בהתאם ל</w:t>
      </w:r>
      <w:hyperlink r:id="rId37" w:history="1">
        <w:r w:rsidRPr="00A6012F">
          <w:rPr>
            <w:rStyle w:val="Hyperlink"/>
            <w:rtl/>
          </w:rPr>
          <w:t>חוק שעות עבודה ומנוחה</w:t>
        </w:r>
        <w:r w:rsidRPr="00A6012F">
          <w:rPr>
            <w:rStyle w:val="Hyperlink"/>
            <w:rFonts w:hint="cs"/>
            <w:rtl/>
          </w:rPr>
          <w:t>,</w:t>
        </w:r>
        <w:r w:rsidRPr="00A6012F">
          <w:rPr>
            <w:rStyle w:val="Hyperlink"/>
            <w:rtl/>
          </w:rPr>
          <w:t xml:space="preserve"> תשי"</w:t>
        </w:r>
        <w:r w:rsidRPr="00A6012F">
          <w:rPr>
            <w:rStyle w:val="Hyperlink"/>
            <w:rFonts w:hint="cs"/>
            <w:rtl/>
          </w:rPr>
          <w:t>א-</w:t>
        </w:r>
        <w:r w:rsidRPr="00391133">
          <w:rPr>
            <w:rStyle w:val="Hyperlink"/>
            <w:rtl/>
          </w:rPr>
          <w:t>1951</w:t>
        </w:r>
      </w:hyperlink>
      <w:r w:rsidRPr="00B57519">
        <w:rPr>
          <w:rtl/>
        </w:rPr>
        <w:t xml:space="preserve"> </w:t>
      </w:r>
      <w:r w:rsidR="008F36AA">
        <w:rPr>
          <w:rFonts w:hint="cs"/>
          <w:rtl/>
        </w:rPr>
        <w:t>ו</w:t>
      </w:r>
      <w:r w:rsidRPr="00B57519">
        <w:rPr>
          <w:rFonts w:hint="cs"/>
          <w:rtl/>
        </w:rPr>
        <w:t>ל</w:t>
      </w:r>
      <w:hyperlink r:id="rId38" w:history="1">
        <w:r w:rsidRPr="00B57519">
          <w:rPr>
            <w:rStyle w:val="Hyperlink"/>
            <w:rFonts w:hint="cs"/>
            <w:rtl/>
          </w:rPr>
          <w:t>תקשי"ר, "תשלום בעד עבודה בשעות נוספות או ביום מנוחה", פרק 27.2</w:t>
        </w:r>
        <w:r w:rsidRPr="00B57519">
          <w:rPr>
            <w:rStyle w:val="Hyperlink"/>
            <w:rtl/>
          </w:rPr>
          <w:t>,</w:t>
        </w:r>
      </w:hyperlink>
      <w:r w:rsidRPr="00B57519">
        <w:rPr>
          <w:rtl/>
        </w:rPr>
        <w:t xml:space="preserve"> לפי ביצוע שעות נוספות בפועל ביום העבודה. שעות אלה הינן חלק ממכסת העסקה מלאה של הסטודנט</w:t>
      </w:r>
      <w:r w:rsidR="003E5C17">
        <w:rPr>
          <w:rFonts w:hint="cs"/>
          <w:rtl/>
        </w:rPr>
        <w:t xml:space="preserve"> בהתאם לאמור </w:t>
      </w:r>
      <w:r w:rsidR="00765F6B">
        <w:rPr>
          <w:rFonts w:hint="cs"/>
          <w:rtl/>
        </w:rPr>
        <w:t xml:space="preserve">בסעיף </w:t>
      </w:r>
      <w:r w:rsidR="00BF3FEF">
        <w:rPr>
          <w:rtl/>
        </w:rPr>
        <w:fldChar w:fldCharType="begin"/>
      </w:r>
      <w:r w:rsidR="00BF3FEF">
        <w:rPr>
          <w:rtl/>
        </w:rPr>
        <w:instrText xml:space="preserve"> </w:instrText>
      </w:r>
      <w:r w:rsidR="00BF3FEF">
        <w:rPr>
          <w:rFonts w:hint="cs"/>
        </w:rPr>
        <w:instrText>REF</w:instrText>
      </w:r>
      <w:r w:rsidR="00BF3FEF">
        <w:rPr>
          <w:rFonts w:hint="cs"/>
          <w:rtl/>
        </w:rPr>
        <w:instrText xml:space="preserve"> _</w:instrText>
      </w:r>
      <w:r w:rsidR="00BF3FEF">
        <w:rPr>
          <w:rFonts w:hint="cs"/>
        </w:rPr>
        <w:instrText>Ref5803190 \r \h</w:instrText>
      </w:r>
      <w:r w:rsidR="00BF3FEF">
        <w:rPr>
          <w:rtl/>
        </w:rPr>
        <w:instrText xml:space="preserve"> </w:instrText>
      </w:r>
      <w:r w:rsidR="00BF3FEF">
        <w:rPr>
          <w:rtl/>
        </w:rPr>
      </w:r>
      <w:r w:rsidR="00BF3FEF">
        <w:rPr>
          <w:rtl/>
        </w:rPr>
        <w:fldChar w:fldCharType="separate"/>
      </w:r>
      <w:r w:rsidR="00BF3FEF">
        <w:rPr>
          <w:cs/>
        </w:rPr>
        <w:t>‎</w:t>
      </w:r>
      <w:r w:rsidR="00BF3FEF">
        <w:t>2.1</w:t>
      </w:r>
      <w:r w:rsidR="00BF3FEF">
        <w:rPr>
          <w:rtl/>
        </w:rPr>
        <w:fldChar w:fldCharType="end"/>
      </w:r>
      <w:r w:rsidR="00BF3FEF">
        <w:rPr>
          <w:rFonts w:hint="cs"/>
          <w:rtl/>
        </w:rPr>
        <w:t xml:space="preserve"> </w:t>
      </w:r>
      <w:r w:rsidR="00765F6B">
        <w:rPr>
          <w:rFonts w:hint="cs"/>
          <w:rtl/>
        </w:rPr>
        <w:t>להוראה זו.</w:t>
      </w:r>
    </w:p>
    <w:p w14:paraId="71577D0F" w14:textId="77777777" w:rsidR="009F5629" w:rsidRPr="00B57519" w:rsidRDefault="009F5629" w:rsidP="00E651B0">
      <w:pPr>
        <w:pStyle w:val="3"/>
        <w:rPr>
          <w:rtl/>
        </w:rPr>
      </w:pPr>
      <w:r w:rsidRPr="00B57519">
        <w:rPr>
          <w:rtl/>
        </w:rPr>
        <w:t>תוספת משמרות תשולם לסטודנט</w:t>
      </w:r>
      <w:r w:rsidR="008F36AA">
        <w:rPr>
          <w:rFonts w:hint="cs"/>
          <w:rtl/>
        </w:rPr>
        <w:t>,</w:t>
      </w:r>
      <w:r w:rsidRPr="00B57519">
        <w:rPr>
          <w:rtl/>
        </w:rPr>
        <w:t xml:space="preserve"> כמפורט ב</w:t>
      </w:r>
      <w:hyperlink r:id="rId39" w:history="1">
        <w:r w:rsidR="000551FB" w:rsidRPr="00B57519">
          <w:rPr>
            <w:rStyle w:val="Hyperlink"/>
            <w:rFonts w:hint="cs"/>
            <w:rtl/>
          </w:rPr>
          <w:t>תקשי"ר, "תמורה בעד עבודה במשמרת", פרק 27.62.</w:t>
        </w:r>
      </w:hyperlink>
    </w:p>
    <w:p w14:paraId="44659FA9" w14:textId="6F4534B5" w:rsidR="009F5629" w:rsidRPr="00B57519" w:rsidRDefault="009F5629" w:rsidP="00E651B0">
      <w:pPr>
        <w:pStyle w:val="3"/>
        <w:rPr>
          <w:rtl/>
        </w:rPr>
      </w:pPr>
      <w:r w:rsidRPr="00B57519">
        <w:rPr>
          <w:rtl/>
        </w:rPr>
        <w:t xml:space="preserve">התמורה בעד עבודה </w:t>
      </w:r>
      <w:r w:rsidR="00A60C22" w:rsidRPr="00B57519">
        <w:rPr>
          <w:rtl/>
        </w:rPr>
        <w:t>ב</w:t>
      </w:r>
      <w:r w:rsidR="00A60C22">
        <w:rPr>
          <w:rFonts w:hint="cs"/>
          <w:rtl/>
        </w:rPr>
        <w:t>יום המנוחה</w:t>
      </w:r>
      <w:r w:rsidR="00A60C22" w:rsidRPr="00B57519">
        <w:rPr>
          <w:rtl/>
        </w:rPr>
        <w:t xml:space="preserve"> </w:t>
      </w:r>
      <w:r w:rsidRPr="00B57519">
        <w:rPr>
          <w:rtl/>
        </w:rPr>
        <w:t>או במועד ישראל עבור שעת עבודה</w:t>
      </w:r>
      <w:r w:rsidR="008F36AA">
        <w:rPr>
          <w:rFonts w:hint="cs"/>
          <w:rtl/>
        </w:rPr>
        <w:t>,</w:t>
      </w:r>
      <w:r w:rsidRPr="00B57519">
        <w:rPr>
          <w:rtl/>
        </w:rPr>
        <w:t xml:space="preserve"> תהיה לפי 150% ללא צבירת ימי חופשה</w:t>
      </w:r>
      <w:r w:rsidR="008F36AA">
        <w:rPr>
          <w:rFonts w:hint="cs"/>
          <w:rtl/>
        </w:rPr>
        <w:t>,</w:t>
      </w:r>
      <w:r w:rsidRPr="00B57519">
        <w:rPr>
          <w:rtl/>
        </w:rPr>
        <w:t xml:space="preserve"> כמפורט ב</w:t>
      </w:r>
      <w:hyperlink r:id="rId40" w:history="1">
        <w:r w:rsidR="000551FB" w:rsidRPr="00A6012F">
          <w:rPr>
            <w:rStyle w:val="Hyperlink"/>
            <w:rFonts w:hint="eastAsia"/>
            <w:rtl/>
          </w:rPr>
          <w:t>תקשי</w:t>
        </w:r>
        <w:r w:rsidR="000551FB" w:rsidRPr="00A6012F">
          <w:rPr>
            <w:rStyle w:val="Hyperlink"/>
            <w:rtl/>
          </w:rPr>
          <w:t xml:space="preserve">"ר, "תשלום בעד עבודה בשעות נוספות או ביום </w:t>
        </w:r>
        <w:r w:rsidR="000551FB" w:rsidRPr="00CF76BC">
          <w:rPr>
            <w:rStyle w:val="Hyperlink"/>
            <w:rFonts w:hint="eastAsia"/>
            <w:rtl/>
          </w:rPr>
          <w:t>מנוחה</w:t>
        </w:r>
        <w:r w:rsidR="000551FB" w:rsidRPr="00CF76BC">
          <w:rPr>
            <w:rStyle w:val="Hyperlink"/>
            <w:rtl/>
          </w:rPr>
          <w:t>",</w:t>
        </w:r>
        <w:r w:rsidR="00CF76BC" w:rsidRPr="00CF76BC">
          <w:rPr>
            <w:rStyle w:val="Hyperlink"/>
            <w:rtl/>
          </w:rPr>
          <w:t xml:space="preserve"> </w:t>
        </w:r>
        <w:r w:rsidR="000551FB" w:rsidRPr="00CF76BC">
          <w:rPr>
            <w:rStyle w:val="Hyperlink"/>
            <w:rtl/>
          </w:rPr>
          <w:t>פרק 27.2.</w:t>
        </w:r>
      </w:hyperlink>
    </w:p>
    <w:p w14:paraId="09AAEFF0" w14:textId="6AA5F08B" w:rsidR="009F5629" w:rsidRDefault="009F5629" w:rsidP="00E651B0">
      <w:pPr>
        <w:pStyle w:val="3"/>
      </w:pPr>
      <w:r w:rsidRPr="00B57519">
        <w:rPr>
          <w:rtl/>
        </w:rPr>
        <w:t>התמורה בעד עבודה ביום שישי תהיה 100% מ</w:t>
      </w:r>
      <w:r w:rsidR="008F36AA">
        <w:rPr>
          <w:rFonts w:hint="cs"/>
          <w:rtl/>
        </w:rPr>
        <w:t>ה</w:t>
      </w:r>
      <w:r w:rsidRPr="00B57519">
        <w:rPr>
          <w:rtl/>
        </w:rPr>
        <w:t>תעריף עבור שעת עבודה</w:t>
      </w:r>
      <w:r w:rsidR="008F36AA">
        <w:rPr>
          <w:rFonts w:hint="cs"/>
          <w:rtl/>
        </w:rPr>
        <w:t>,</w:t>
      </w:r>
      <w:r w:rsidRPr="00B57519">
        <w:rPr>
          <w:rtl/>
        </w:rPr>
        <w:t xml:space="preserve"> בהתאם למפורט ב</w:t>
      </w:r>
      <w:hyperlink r:id="rId41" w:history="1">
        <w:r w:rsidR="000551FB" w:rsidRPr="00B57519">
          <w:rPr>
            <w:rStyle w:val="Hyperlink"/>
            <w:rFonts w:hint="cs"/>
            <w:rtl/>
          </w:rPr>
          <w:t>תקשי"ר, "תשלום בעד עבודה בשעות נוספות או ביום מנוחה", פרק 27.2.</w:t>
        </w:r>
      </w:hyperlink>
      <w:r w:rsidR="000551FB" w:rsidRPr="00B57519">
        <w:rPr>
          <w:rFonts w:hint="cs"/>
          <w:rtl/>
        </w:rPr>
        <w:t xml:space="preserve"> </w:t>
      </w:r>
      <w:r w:rsidRPr="00A6012F">
        <w:rPr>
          <w:b/>
          <w:bCs/>
          <w:rtl/>
        </w:rPr>
        <w:t>סעיף קטן 27.213 (ב)(1) אינו חל על העסקת סטודנט.</w:t>
      </w:r>
    </w:p>
    <w:p w14:paraId="7DC37FFC" w14:textId="4D7D2405" w:rsidR="00C92830" w:rsidRPr="00B57519" w:rsidRDefault="00C92830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 xml:space="preserve"> היתר </w:t>
      </w:r>
      <w:r w:rsidR="00B82E41">
        <w:rPr>
          <w:rFonts w:hint="cs"/>
          <w:u w:val="single"/>
          <w:rtl/>
        </w:rPr>
        <w:t xml:space="preserve">בגין </w:t>
      </w:r>
      <w:r w:rsidRPr="00B57519">
        <w:rPr>
          <w:rFonts w:hint="cs"/>
          <w:u w:val="single"/>
          <w:rtl/>
        </w:rPr>
        <w:t>עבודה פרטית</w:t>
      </w:r>
    </w:p>
    <w:p w14:paraId="5011D06B" w14:textId="257B342D" w:rsidR="00391133" w:rsidRDefault="00C92830" w:rsidP="00E651B0">
      <w:pPr>
        <w:pStyle w:val="33"/>
      </w:pPr>
      <w:r w:rsidRPr="00B57519">
        <w:rPr>
          <w:rFonts w:hint="cs"/>
          <w:rtl/>
        </w:rPr>
        <w:t>סטודנט המעוניין לעבוד בעבודה נוספת</w:t>
      </w:r>
      <w:r w:rsidR="00C347E7">
        <w:rPr>
          <w:rFonts w:hint="cs"/>
          <w:rtl/>
        </w:rPr>
        <w:t>,</w:t>
      </w:r>
      <w:r w:rsidRPr="00B57519">
        <w:rPr>
          <w:rFonts w:hint="cs"/>
          <w:rtl/>
        </w:rPr>
        <w:t xml:space="preserve"> מעבר להעסקתו בשירות המדינה כסטודנט, נדרש להגיש בקשה לקבלת היתר לעבודה פרטית</w:t>
      </w:r>
      <w:r w:rsidR="0004366A">
        <w:rPr>
          <w:rFonts w:hint="cs"/>
          <w:rtl/>
        </w:rPr>
        <w:t>,</w:t>
      </w:r>
      <w:r w:rsidR="00B54E35">
        <w:rPr>
          <w:rFonts w:hint="cs"/>
          <w:rtl/>
        </w:rPr>
        <w:t xml:space="preserve"> באמצעות </w:t>
      </w:r>
      <w:hyperlink r:id="rId42" w:history="1">
        <w:r w:rsidR="00B54E35" w:rsidRPr="00B54E35">
          <w:rPr>
            <w:rStyle w:val="Hyperlink"/>
            <w:rFonts w:hint="eastAsia"/>
            <w:rtl/>
          </w:rPr>
          <w:t>טופס</w:t>
        </w:r>
        <w:r w:rsidR="00B54E35" w:rsidRPr="00B54E35">
          <w:rPr>
            <w:rStyle w:val="Hyperlink"/>
            <w:rtl/>
          </w:rPr>
          <w:t xml:space="preserve"> 2740 - בקשה להיתר עבודה </w:t>
        </w:r>
        <w:r w:rsidR="00B54E35" w:rsidRPr="00B54E35">
          <w:rPr>
            <w:rStyle w:val="Hyperlink"/>
            <w:rtl/>
          </w:rPr>
          <w:lastRenderedPageBreak/>
          <w:t>פרטית</w:t>
        </w:r>
      </w:hyperlink>
      <w:r w:rsidR="00B54E35">
        <w:rPr>
          <w:rFonts w:hint="cs"/>
          <w:rtl/>
        </w:rPr>
        <w:t xml:space="preserve"> ובכפוף להנחיות נציבות שירות המדינה</w:t>
      </w:r>
      <w:r w:rsidRPr="00B57519">
        <w:rPr>
          <w:rFonts w:hint="cs"/>
          <w:rtl/>
        </w:rPr>
        <w:t>.</w:t>
      </w:r>
      <w:r w:rsidR="00391133">
        <w:rPr>
          <w:rFonts w:hint="cs"/>
          <w:rtl/>
        </w:rPr>
        <w:t xml:space="preserve"> </w:t>
      </w:r>
      <w:r w:rsidR="00391133" w:rsidRPr="00B57519">
        <w:rPr>
          <w:rFonts w:hint="cs"/>
          <w:rtl/>
        </w:rPr>
        <w:t xml:space="preserve">חל איסור על ביצוע עבודה פרטית ללא קבלת היתר </w:t>
      </w:r>
      <w:r w:rsidR="00391133">
        <w:rPr>
          <w:rFonts w:hint="cs"/>
          <w:rtl/>
        </w:rPr>
        <w:t>כאמור.</w:t>
      </w:r>
    </w:p>
    <w:p w14:paraId="56758C09" w14:textId="01DE6CFD" w:rsidR="009F5629" w:rsidRDefault="009F5629" w:rsidP="00E651B0">
      <w:pPr>
        <w:pStyle w:val="2"/>
        <w:rPr>
          <w:u w:val="single"/>
        </w:rPr>
      </w:pPr>
      <w:r w:rsidRPr="00B54E35">
        <w:rPr>
          <w:rFonts w:cs="Arial"/>
          <w:u w:val="single"/>
          <w:rtl/>
        </w:rPr>
        <w:t>פעילויות רווחה וספורט</w:t>
      </w:r>
    </w:p>
    <w:p w14:paraId="3D7429BB" w14:textId="428B8DCD" w:rsidR="000B7488" w:rsidRDefault="00B54E35" w:rsidP="00C347E7">
      <w:pPr>
        <w:pStyle w:val="3"/>
        <w:rPr>
          <w:rtl/>
        </w:rPr>
      </w:pPr>
      <w:r w:rsidRPr="00B54E35">
        <w:rPr>
          <w:rFonts w:cs="Arial"/>
          <w:rtl/>
        </w:rPr>
        <w:t>שירותי המשרד בדבר פעילויות ספורט ורווחה יחולו גם על סטודנטים</w:t>
      </w:r>
      <w:r w:rsidR="00EB5868">
        <w:rPr>
          <w:rFonts w:cs="Arial" w:hint="cs"/>
          <w:rtl/>
        </w:rPr>
        <w:t>,</w:t>
      </w:r>
      <w:r w:rsidRPr="00B54E35">
        <w:rPr>
          <w:rFonts w:cs="Arial"/>
          <w:rtl/>
        </w:rPr>
        <w:t xml:space="preserve"> </w:t>
      </w:r>
      <w:r>
        <w:rPr>
          <w:rFonts w:cs="Arial" w:hint="cs"/>
          <w:rtl/>
        </w:rPr>
        <w:t>כמפורט ב</w:t>
      </w:r>
      <w:hyperlink r:id="rId43" w:history="1">
        <w:r w:rsidRPr="00B54E35">
          <w:rPr>
            <w:rStyle w:val="Hyperlink"/>
            <w:rFonts w:hint="eastAsia"/>
            <w:rtl/>
          </w:rPr>
          <w:t>נוהל</w:t>
        </w:r>
        <w:r w:rsidRPr="00B54E35">
          <w:rPr>
            <w:rStyle w:val="Hyperlink"/>
            <w:rtl/>
          </w:rPr>
          <w:t xml:space="preserve"> רווחה - עדכון נוהל רווחה 2022</w:t>
        </w:r>
      </w:hyperlink>
      <w:r>
        <w:rPr>
          <w:rFonts w:hint="cs"/>
          <w:rtl/>
        </w:rPr>
        <w:t>.</w:t>
      </w:r>
    </w:p>
    <w:p w14:paraId="2A7DCAD1" w14:textId="77777777" w:rsidR="00D94066" w:rsidRPr="00B57519" w:rsidRDefault="00D94066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>שי לחג</w:t>
      </w:r>
    </w:p>
    <w:p w14:paraId="36DA8DC4" w14:textId="033CB317" w:rsidR="00D94066" w:rsidRDefault="00D94066" w:rsidP="00697E24">
      <w:pPr>
        <w:pStyle w:val="3"/>
      </w:pPr>
      <w:r w:rsidRPr="00B57519">
        <w:rPr>
          <w:rFonts w:hint="cs"/>
          <w:rtl/>
        </w:rPr>
        <w:t>סטודנט המועסק מעל</w:t>
      </w:r>
      <w:r w:rsidR="00AF20E5">
        <w:rPr>
          <w:rFonts w:hint="cs"/>
          <w:rtl/>
        </w:rPr>
        <w:t xml:space="preserve"> ל-4</w:t>
      </w:r>
      <w:r w:rsidR="00AF20E5" w:rsidRPr="00B57519">
        <w:rPr>
          <w:rFonts w:hint="cs"/>
          <w:rtl/>
        </w:rPr>
        <w:t xml:space="preserve"> </w:t>
      </w:r>
      <w:r w:rsidRPr="00B57519">
        <w:rPr>
          <w:rFonts w:hint="cs"/>
          <w:rtl/>
        </w:rPr>
        <w:t xml:space="preserve">חודשים </w:t>
      </w:r>
      <w:r w:rsidR="00AF20E5">
        <w:rPr>
          <w:rFonts w:hint="cs"/>
          <w:rtl/>
        </w:rPr>
        <w:t>ב</w:t>
      </w:r>
      <w:r w:rsidRPr="00B57519">
        <w:rPr>
          <w:rFonts w:hint="cs"/>
          <w:rtl/>
        </w:rPr>
        <w:t>רצ</w:t>
      </w:r>
      <w:r w:rsidR="00AF20E5">
        <w:rPr>
          <w:rFonts w:hint="cs"/>
          <w:rtl/>
        </w:rPr>
        <w:t xml:space="preserve">ף </w:t>
      </w:r>
      <w:r w:rsidRPr="00B57519">
        <w:rPr>
          <w:rFonts w:hint="cs"/>
          <w:rtl/>
        </w:rPr>
        <w:t>במשרד זכאי ל</w:t>
      </w:r>
      <w:r w:rsidR="00A07C83">
        <w:rPr>
          <w:rFonts w:hint="cs"/>
          <w:rtl/>
        </w:rPr>
        <w:t xml:space="preserve">קבל </w:t>
      </w:r>
      <w:r w:rsidRPr="00B57519">
        <w:rPr>
          <w:rFonts w:hint="cs"/>
          <w:rtl/>
        </w:rPr>
        <w:t xml:space="preserve">שי </w:t>
      </w:r>
      <w:r w:rsidR="000616A9">
        <w:rPr>
          <w:rFonts w:hint="cs"/>
          <w:rtl/>
        </w:rPr>
        <w:t>ל</w:t>
      </w:r>
      <w:r w:rsidR="000616A9" w:rsidRPr="00B57519">
        <w:rPr>
          <w:rFonts w:hint="cs"/>
          <w:rtl/>
        </w:rPr>
        <w:t>חג</w:t>
      </w:r>
      <w:r w:rsidR="00A117FA">
        <w:rPr>
          <w:rFonts w:hint="cs"/>
          <w:rtl/>
        </w:rPr>
        <w:t xml:space="preserve"> ככל עובד מן המניין</w:t>
      </w:r>
      <w:r w:rsidR="00EB5868">
        <w:rPr>
          <w:rFonts w:hint="cs"/>
          <w:rtl/>
        </w:rPr>
        <w:t>,</w:t>
      </w:r>
      <w:r w:rsidR="00B54E35">
        <w:rPr>
          <w:rFonts w:hint="cs"/>
          <w:rtl/>
        </w:rPr>
        <w:t xml:space="preserve"> כמפורט ב</w:t>
      </w:r>
      <w:hyperlink r:id="rId44" w:history="1">
        <w:r w:rsidR="00B54E35" w:rsidRPr="00B54E35">
          <w:rPr>
            <w:rStyle w:val="Hyperlink"/>
            <w:rFonts w:hint="eastAsia"/>
            <w:rtl/>
          </w:rPr>
          <w:t>נוהל</w:t>
        </w:r>
        <w:r w:rsidR="00B54E35" w:rsidRPr="00B54E35">
          <w:rPr>
            <w:rStyle w:val="Hyperlink"/>
            <w:rtl/>
          </w:rPr>
          <w:t xml:space="preserve"> רווחה - עדכון נוהל רווחה 2022</w:t>
        </w:r>
      </w:hyperlink>
      <w:r w:rsidR="00B54E35">
        <w:rPr>
          <w:rFonts w:hint="cs"/>
          <w:rtl/>
        </w:rPr>
        <w:t>.</w:t>
      </w:r>
    </w:p>
    <w:p w14:paraId="797D69DF" w14:textId="5A18FE67" w:rsidR="00D91817" w:rsidRPr="00B57519" w:rsidRDefault="00D91817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 xml:space="preserve">קורסים </w:t>
      </w:r>
      <w:r w:rsidR="000D397F">
        <w:rPr>
          <w:rFonts w:hint="cs"/>
          <w:u w:val="single"/>
          <w:rtl/>
        </w:rPr>
        <w:t>ופעילויות רווחה</w:t>
      </w:r>
      <w:r w:rsidR="000D397F" w:rsidRPr="00B57519" w:rsidDel="000D397F">
        <w:rPr>
          <w:rFonts w:hint="cs"/>
          <w:u w:val="single"/>
          <w:rtl/>
        </w:rPr>
        <w:t xml:space="preserve"> </w:t>
      </w:r>
    </w:p>
    <w:p w14:paraId="5B538FC3" w14:textId="3E707D29" w:rsidR="00D91817" w:rsidRDefault="00D91817" w:rsidP="00C00FC9">
      <w:pPr>
        <w:pStyle w:val="33"/>
      </w:pPr>
      <w:r w:rsidRPr="00B57519">
        <w:rPr>
          <w:rFonts w:hint="cs"/>
          <w:rtl/>
        </w:rPr>
        <w:t>סטודנט זכאי להשתת</w:t>
      </w:r>
      <w:r w:rsidR="0086436D">
        <w:rPr>
          <w:rFonts w:hint="cs"/>
          <w:rtl/>
        </w:rPr>
        <w:t>ף</w:t>
      </w:r>
      <w:r w:rsidRPr="00B57519">
        <w:rPr>
          <w:rFonts w:hint="cs"/>
          <w:rtl/>
        </w:rPr>
        <w:t xml:space="preserve"> בהכשרה במשרד, בהתאם ל</w:t>
      </w:r>
      <w:r w:rsidR="004B21B6">
        <w:rPr>
          <w:rFonts w:hint="cs"/>
          <w:rtl/>
        </w:rPr>
        <w:t xml:space="preserve">צורכי </w:t>
      </w:r>
      <w:r w:rsidRPr="00B57519">
        <w:rPr>
          <w:rFonts w:hint="cs"/>
          <w:rtl/>
        </w:rPr>
        <w:t xml:space="preserve">תפקידו </w:t>
      </w:r>
      <w:r w:rsidRPr="00ED341D">
        <w:rPr>
          <w:rFonts w:hint="cs"/>
          <w:rtl/>
        </w:rPr>
        <w:t>ומשרתו</w:t>
      </w:r>
      <w:r w:rsidR="00EB5868">
        <w:rPr>
          <w:rFonts w:hint="cs"/>
          <w:rtl/>
        </w:rPr>
        <w:t>, בכפוף למפורט ב</w:t>
      </w:r>
      <w:hyperlink r:id="rId45" w:history="1">
        <w:r w:rsidR="00EB5868" w:rsidRPr="00B54E35">
          <w:rPr>
            <w:rStyle w:val="Hyperlink"/>
            <w:rFonts w:hint="eastAsia"/>
            <w:rtl/>
          </w:rPr>
          <w:t>נוהל</w:t>
        </w:r>
        <w:r w:rsidR="00EB5868" w:rsidRPr="00B54E35">
          <w:rPr>
            <w:rStyle w:val="Hyperlink"/>
            <w:rtl/>
          </w:rPr>
          <w:t xml:space="preserve"> רווחה - עדכון נוהל רווחה 2022</w:t>
        </w:r>
      </w:hyperlink>
      <w:r w:rsidR="00EB5868">
        <w:rPr>
          <w:rFonts w:hint="cs"/>
          <w:rtl/>
        </w:rPr>
        <w:t xml:space="preserve">. </w:t>
      </w:r>
      <w:r w:rsidRPr="00ED341D">
        <w:rPr>
          <w:rFonts w:hint="cs"/>
          <w:rtl/>
        </w:rPr>
        <w:t>הסכומים המשולמים לסטודנט בגין ימי השתלמות, יהיו בהתאם לשעות העבודה בפועל</w:t>
      </w:r>
      <w:r w:rsidRPr="00B57519">
        <w:rPr>
          <w:rFonts w:hint="cs"/>
          <w:rtl/>
        </w:rPr>
        <w:t xml:space="preserve"> ומתוך מכסת השעות החודשית </w:t>
      </w:r>
      <w:r w:rsidR="00F72A2A">
        <w:rPr>
          <w:rFonts w:hint="cs"/>
          <w:rtl/>
        </w:rPr>
        <w:t>שאושרה עבורו.</w:t>
      </w:r>
      <w:r w:rsidR="00B54E35">
        <w:rPr>
          <w:rFonts w:hint="cs"/>
          <w:rtl/>
        </w:rPr>
        <w:t xml:space="preserve"> </w:t>
      </w:r>
    </w:p>
    <w:p w14:paraId="334B8D59" w14:textId="6EF0A6E2" w:rsidR="00D91817" w:rsidRDefault="00D91817" w:rsidP="00C00FC9">
      <w:pPr>
        <w:pStyle w:val="33"/>
      </w:pPr>
      <w:r w:rsidRPr="00B57519">
        <w:rPr>
          <w:rFonts w:hint="cs"/>
          <w:rtl/>
        </w:rPr>
        <w:t>סטודנט זכאי להשתת</w:t>
      </w:r>
      <w:r w:rsidR="00BC3531">
        <w:rPr>
          <w:rFonts w:hint="cs"/>
          <w:rtl/>
        </w:rPr>
        <w:t>ף</w:t>
      </w:r>
      <w:r w:rsidRPr="00B57519">
        <w:rPr>
          <w:rFonts w:hint="cs"/>
          <w:rtl/>
        </w:rPr>
        <w:t xml:space="preserve"> בימי גיבוש ו</w:t>
      </w:r>
      <w:r w:rsidR="00BC3531">
        <w:rPr>
          <w:rFonts w:hint="cs"/>
          <w:rtl/>
        </w:rPr>
        <w:t>ב</w:t>
      </w:r>
      <w:r w:rsidRPr="00B57519">
        <w:rPr>
          <w:rFonts w:hint="cs"/>
          <w:rtl/>
        </w:rPr>
        <w:t>סיורים לימודיים</w:t>
      </w:r>
      <w:r w:rsidR="00EB5868">
        <w:rPr>
          <w:rFonts w:hint="cs"/>
          <w:rtl/>
        </w:rPr>
        <w:t>, בכפוף למפורט ב</w:t>
      </w:r>
      <w:hyperlink r:id="rId46" w:history="1">
        <w:r w:rsidR="00EB5868" w:rsidRPr="00B54E35">
          <w:rPr>
            <w:rStyle w:val="Hyperlink"/>
            <w:rFonts w:hint="eastAsia"/>
            <w:rtl/>
          </w:rPr>
          <w:t>נוהל</w:t>
        </w:r>
        <w:r w:rsidR="00EB5868" w:rsidRPr="00B54E35">
          <w:rPr>
            <w:rStyle w:val="Hyperlink"/>
            <w:rtl/>
          </w:rPr>
          <w:t xml:space="preserve"> רווחה - עדכון נוהל רווחה 2022</w:t>
        </w:r>
      </w:hyperlink>
      <w:r w:rsidR="00EB5868">
        <w:rPr>
          <w:rFonts w:hint="cs"/>
          <w:rtl/>
        </w:rPr>
        <w:t xml:space="preserve">. </w:t>
      </w:r>
      <w:r w:rsidR="00BC3531">
        <w:rPr>
          <w:rFonts w:hint="cs"/>
          <w:rtl/>
        </w:rPr>
        <w:t xml:space="preserve">סטודנט </w:t>
      </w:r>
      <w:r w:rsidR="00766006">
        <w:rPr>
          <w:rFonts w:hint="cs"/>
          <w:rtl/>
        </w:rPr>
        <w:t xml:space="preserve">שישתתף </w:t>
      </w:r>
      <w:r w:rsidR="00BC3531">
        <w:rPr>
          <w:rFonts w:hint="cs"/>
          <w:rtl/>
        </w:rPr>
        <w:t>ב</w:t>
      </w:r>
      <w:r w:rsidR="005E4C0D">
        <w:rPr>
          <w:rFonts w:hint="cs"/>
          <w:rtl/>
        </w:rPr>
        <w:t>ימים אלו</w:t>
      </w:r>
      <w:r w:rsidR="008A0087">
        <w:rPr>
          <w:rFonts w:hint="cs"/>
          <w:rtl/>
        </w:rPr>
        <w:t>,</w:t>
      </w:r>
      <w:r w:rsidR="00BC3531">
        <w:rPr>
          <w:rFonts w:hint="cs"/>
          <w:rtl/>
        </w:rPr>
        <w:t xml:space="preserve"> </w:t>
      </w:r>
      <w:r w:rsidR="00766006">
        <w:rPr>
          <w:rFonts w:hint="cs"/>
          <w:rtl/>
        </w:rPr>
        <w:t xml:space="preserve">יהיה </w:t>
      </w:r>
      <w:r w:rsidR="00BC3531">
        <w:rPr>
          <w:rFonts w:hint="cs"/>
          <w:rtl/>
        </w:rPr>
        <w:t>זכאי לקבל</w:t>
      </w:r>
      <w:r w:rsidRPr="00B57519">
        <w:rPr>
          <w:rFonts w:hint="cs"/>
          <w:rtl/>
        </w:rPr>
        <w:t xml:space="preserve"> תשלום בגין יום היעדרות על </w:t>
      </w:r>
      <w:r w:rsidR="005E4C0D">
        <w:rPr>
          <w:rFonts w:hint="cs"/>
          <w:rtl/>
        </w:rPr>
        <w:t xml:space="preserve">אותם </w:t>
      </w:r>
      <w:r w:rsidRPr="00B57519">
        <w:rPr>
          <w:rFonts w:hint="cs"/>
          <w:rtl/>
        </w:rPr>
        <w:t xml:space="preserve">ימים. </w:t>
      </w:r>
      <w:r w:rsidR="00BC3531">
        <w:rPr>
          <w:rFonts w:hint="cs"/>
          <w:rtl/>
        </w:rPr>
        <w:t>ה</w:t>
      </w:r>
      <w:r w:rsidRPr="00B57519">
        <w:rPr>
          <w:rFonts w:hint="cs"/>
          <w:rtl/>
        </w:rPr>
        <w:t>תשלום בגין ימי פעילות רוו</w:t>
      </w:r>
      <w:r w:rsidR="00682877" w:rsidRPr="00B57519">
        <w:rPr>
          <w:rFonts w:hint="cs"/>
          <w:rtl/>
        </w:rPr>
        <w:t>ח</w:t>
      </w:r>
      <w:r w:rsidRPr="00B57519">
        <w:rPr>
          <w:rFonts w:hint="cs"/>
          <w:rtl/>
        </w:rPr>
        <w:t xml:space="preserve">ה </w:t>
      </w:r>
      <w:r w:rsidR="00BC3531" w:rsidRPr="00B57519">
        <w:rPr>
          <w:rFonts w:hint="cs"/>
          <w:rtl/>
        </w:rPr>
        <w:t>יהי</w:t>
      </w:r>
      <w:r w:rsidR="00BC3531">
        <w:rPr>
          <w:rFonts w:hint="cs"/>
          <w:rtl/>
        </w:rPr>
        <w:t>ה</w:t>
      </w:r>
      <w:r w:rsidR="00BC3531" w:rsidRPr="00B57519">
        <w:rPr>
          <w:rFonts w:hint="cs"/>
          <w:rtl/>
        </w:rPr>
        <w:t xml:space="preserve"> </w:t>
      </w:r>
      <w:r w:rsidRPr="00B57519">
        <w:rPr>
          <w:rFonts w:hint="cs"/>
          <w:rtl/>
        </w:rPr>
        <w:t xml:space="preserve">בהתאם לחלקיות משרתו הממוצעת </w:t>
      </w:r>
      <w:r w:rsidR="00BC3531" w:rsidRPr="00B57519">
        <w:rPr>
          <w:rFonts w:hint="cs"/>
          <w:rtl/>
        </w:rPr>
        <w:t>ב</w:t>
      </w:r>
      <w:r w:rsidR="00BC3531">
        <w:rPr>
          <w:rFonts w:hint="cs"/>
          <w:rtl/>
        </w:rPr>
        <w:t>-3</w:t>
      </w:r>
      <w:r w:rsidR="00BC3531" w:rsidRPr="00B57519">
        <w:rPr>
          <w:rFonts w:hint="cs"/>
          <w:rtl/>
        </w:rPr>
        <w:t xml:space="preserve"> </w:t>
      </w:r>
      <w:r w:rsidRPr="00B57519">
        <w:rPr>
          <w:rFonts w:hint="cs"/>
          <w:rtl/>
        </w:rPr>
        <w:t>החודשים האחרונים ומתוך מכסת השעות החודשית המאושרת.</w:t>
      </w:r>
    </w:p>
    <w:p w14:paraId="183E21DB" w14:textId="77777777" w:rsidR="00D91817" w:rsidRPr="00B57519" w:rsidRDefault="00D91817" w:rsidP="00E651B0">
      <w:pPr>
        <w:pStyle w:val="2"/>
        <w:rPr>
          <w:u w:val="single"/>
        </w:rPr>
      </w:pPr>
      <w:r w:rsidRPr="00B57519">
        <w:rPr>
          <w:rFonts w:hint="cs"/>
          <w:u w:val="single"/>
          <w:rtl/>
        </w:rPr>
        <w:t>ספורט</w:t>
      </w:r>
    </w:p>
    <w:p w14:paraId="22A58FAC" w14:textId="078FAD99" w:rsidR="00D91817" w:rsidRPr="00693436" w:rsidRDefault="00D91817" w:rsidP="00E651B0">
      <w:pPr>
        <w:pStyle w:val="3"/>
        <w:rPr>
          <w:b/>
          <w:bCs/>
        </w:rPr>
      </w:pPr>
      <w:r w:rsidRPr="00B57519">
        <w:rPr>
          <w:rFonts w:hint="cs"/>
          <w:rtl/>
        </w:rPr>
        <w:t xml:space="preserve">סטודנט </w:t>
      </w:r>
      <w:r w:rsidR="00D17433">
        <w:rPr>
          <w:rFonts w:hint="cs"/>
          <w:rtl/>
        </w:rPr>
        <w:t>זכאי</w:t>
      </w:r>
      <w:r w:rsidRPr="00B57519">
        <w:rPr>
          <w:rFonts w:hint="cs"/>
          <w:rtl/>
        </w:rPr>
        <w:t xml:space="preserve"> </w:t>
      </w:r>
      <w:r w:rsidR="00D17433">
        <w:rPr>
          <w:rFonts w:hint="cs"/>
          <w:rtl/>
        </w:rPr>
        <w:t>ל</w:t>
      </w:r>
      <w:r w:rsidRPr="00B57519">
        <w:rPr>
          <w:rFonts w:hint="cs"/>
          <w:rtl/>
        </w:rPr>
        <w:t xml:space="preserve">הפסקה של עד שעה בשבוע, לצורך פעילות ספורט במהלך יום העבודה, </w:t>
      </w:r>
      <w:r w:rsidR="0098075E" w:rsidRPr="00693436">
        <w:rPr>
          <w:rFonts w:hint="cs"/>
          <w:b/>
          <w:bCs/>
          <w:rtl/>
        </w:rPr>
        <w:t xml:space="preserve">ככל שפעילות זו תתקיים </w:t>
      </w:r>
      <w:r w:rsidRPr="00693436">
        <w:rPr>
          <w:rFonts w:hint="cs"/>
          <w:b/>
          <w:bCs/>
          <w:rtl/>
        </w:rPr>
        <w:t>בכותלי מקום העבודה</w:t>
      </w:r>
      <w:r w:rsidR="00C213A5" w:rsidRPr="00693436">
        <w:rPr>
          <w:rFonts w:hint="cs"/>
          <w:b/>
          <w:bCs/>
          <w:rtl/>
        </w:rPr>
        <w:t xml:space="preserve"> </w:t>
      </w:r>
      <w:r w:rsidR="0098075E" w:rsidRPr="00693436">
        <w:rPr>
          <w:rFonts w:hint="cs"/>
          <w:b/>
          <w:bCs/>
          <w:rtl/>
        </w:rPr>
        <w:t>ו</w:t>
      </w:r>
      <w:r w:rsidR="00C213A5" w:rsidRPr="00693436">
        <w:rPr>
          <w:rFonts w:hint="cs"/>
          <w:b/>
          <w:bCs/>
          <w:rtl/>
        </w:rPr>
        <w:t>במסגרת שעות התקן</w:t>
      </w:r>
      <w:r w:rsidRPr="00693436">
        <w:rPr>
          <w:rFonts w:hint="cs"/>
          <w:b/>
          <w:bCs/>
          <w:rtl/>
        </w:rPr>
        <w:t>.</w:t>
      </w:r>
    </w:p>
    <w:p w14:paraId="44858D67" w14:textId="5BB02BE2" w:rsidR="006974D9" w:rsidRPr="00B57519" w:rsidRDefault="00693436" w:rsidP="00E651B0">
      <w:pPr>
        <w:pStyle w:val="2"/>
        <w:rPr>
          <w:u w:val="single"/>
        </w:rPr>
      </w:pPr>
      <w:r>
        <w:rPr>
          <w:rFonts w:hint="cs"/>
          <w:u w:val="single"/>
          <w:rtl/>
        </w:rPr>
        <w:t>ו</w:t>
      </w:r>
      <w:r w:rsidR="006974D9" w:rsidRPr="00B57519">
        <w:rPr>
          <w:rFonts w:hint="cs"/>
          <w:u w:val="single"/>
          <w:rtl/>
        </w:rPr>
        <w:t>תק</w:t>
      </w:r>
    </w:p>
    <w:p w14:paraId="528E930A" w14:textId="28CE7D92" w:rsidR="00CE3F6A" w:rsidRDefault="006974D9" w:rsidP="00E651B0">
      <w:pPr>
        <w:pStyle w:val="3"/>
      </w:pPr>
      <w:r w:rsidRPr="00B57519">
        <w:rPr>
          <w:rFonts w:hint="cs"/>
          <w:rtl/>
        </w:rPr>
        <w:t>תקופת שירותו של סט</w:t>
      </w:r>
      <w:r w:rsidR="000B7488">
        <w:rPr>
          <w:rFonts w:hint="cs"/>
          <w:rtl/>
        </w:rPr>
        <w:t>ודנט בשירות המדינה תוכר לצורך ו</w:t>
      </w:r>
      <w:r w:rsidRPr="00B57519">
        <w:rPr>
          <w:rFonts w:hint="cs"/>
          <w:rtl/>
        </w:rPr>
        <w:t>תק לשכר בשירות המדינה וכן לצור</w:t>
      </w:r>
      <w:r w:rsidR="00166741" w:rsidRPr="00B57519">
        <w:rPr>
          <w:rFonts w:hint="cs"/>
          <w:rtl/>
        </w:rPr>
        <w:t>ך</w:t>
      </w:r>
      <w:r w:rsidR="00984816">
        <w:rPr>
          <w:rFonts w:hint="cs"/>
          <w:rtl/>
        </w:rPr>
        <w:t xml:space="preserve"> </w:t>
      </w:r>
      <w:r w:rsidRPr="00B57519">
        <w:rPr>
          <w:rFonts w:hint="cs"/>
          <w:rtl/>
        </w:rPr>
        <w:t xml:space="preserve">ותק למענק יובל בשירות המעסיקים, בכפוף לכללי </w:t>
      </w:r>
      <w:proofErr w:type="spellStart"/>
      <w:r w:rsidRPr="00B57519">
        <w:rPr>
          <w:rFonts w:hint="cs"/>
          <w:rtl/>
        </w:rPr>
        <w:t>התקשי"ר</w:t>
      </w:r>
      <w:proofErr w:type="spellEnd"/>
      <w:r w:rsidR="00693436">
        <w:rPr>
          <w:rFonts w:hint="cs"/>
          <w:rtl/>
        </w:rPr>
        <w:t xml:space="preserve"> הרלוונטיים</w:t>
      </w:r>
      <w:r w:rsidR="00CE3F6A">
        <w:rPr>
          <w:rFonts w:hint="cs"/>
          <w:rtl/>
        </w:rPr>
        <w:t>.</w:t>
      </w:r>
    </w:p>
    <w:p w14:paraId="42ABD2AE" w14:textId="4E2EA2C4" w:rsidR="006974D9" w:rsidRPr="00B57519" w:rsidRDefault="006974D9" w:rsidP="00E651B0">
      <w:pPr>
        <w:pStyle w:val="2"/>
        <w:rPr>
          <w:u w:val="single"/>
        </w:rPr>
      </w:pPr>
      <w:bookmarkStart w:id="9" w:name="_Ref6479512"/>
      <w:r w:rsidRPr="00B57519">
        <w:rPr>
          <w:rFonts w:hint="cs"/>
          <w:u w:val="single"/>
          <w:rtl/>
        </w:rPr>
        <w:t>שכר עידוד</w:t>
      </w:r>
      <w:bookmarkEnd w:id="9"/>
      <w:r w:rsidR="00BB2165">
        <w:rPr>
          <w:rFonts w:hint="cs"/>
          <w:u w:val="single"/>
          <w:rtl/>
        </w:rPr>
        <w:t xml:space="preserve"> / תגמול </w:t>
      </w:r>
      <w:proofErr w:type="spellStart"/>
      <w:r w:rsidR="00BB2165">
        <w:rPr>
          <w:rFonts w:hint="cs"/>
          <w:u w:val="single"/>
          <w:rtl/>
        </w:rPr>
        <w:t>תמרוץ</w:t>
      </w:r>
      <w:proofErr w:type="spellEnd"/>
    </w:p>
    <w:p w14:paraId="54BE3434" w14:textId="4DE9667F" w:rsidR="0011715D" w:rsidRDefault="00BB2165" w:rsidP="00E651B0">
      <w:pPr>
        <w:pStyle w:val="3"/>
      </w:pPr>
      <w:r>
        <w:rPr>
          <w:rFonts w:hint="cs"/>
          <w:rtl/>
        </w:rPr>
        <w:t>סטודנט בשירות המדינה זכאי לתשלום שכר עידוד</w:t>
      </w:r>
      <w:r w:rsidR="00C00FC9">
        <w:rPr>
          <w:rFonts w:hint="cs"/>
          <w:rtl/>
        </w:rPr>
        <w:t xml:space="preserve"> </w:t>
      </w:r>
      <w:r>
        <w:rPr>
          <w:rFonts w:hint="cs"/>
          <w:rtl/>
        </w:rPr>
        <w:t xml:space="preserve">/ תגמול </w:t>
      </w:r>
      <w:proofErr w:type="spellStart"/>
      <w:r>
        <w:rPr>
          <w:rFonts w:hint="cs"/>
          <w:rtl/>
        </w:rPr>
        <w:t>תמרוץ</w:t>
      </w:r>
      <w:proofErr w:type="spellEnd"/>
      <w:r w:rsidR="00EB5868">
        <w:rPr>
          <w:rFonts w:hint="cs"/>
          <w:rtl/>
        </w:rPr>
        <w:t>,</w:t>
      </w:r>
      <w:r>
        <w:rPr>
          <w:rFonts w:hint="cs"/>
          <w:rtl/>
        </w:rPr>
        <w:t xml:space="preserve"> בהתאם לנהוג ביחידה בה הוא מועסק</w:t>
      </w:r>
      <w:r w:rsidR="00A117FA">
        <w:rPr>
          <w:rFonts w:hint="cs"/>
          <w:rtl/>
        </w:rPr>
        <w:t xml:space="preserve"> ככל שאר עובדי היחידה</w:t>
      </w:r>
      <w:r>
        <w:rPr>
          <w:rFonts w:hint="cs"/>
          <w:rtl/>
        </w:rPr>
        <w:t>.</w:t>
      </w:r>
    </w:p>
    <w:p w14:paraId="1FE58450" w14:textId="77777777" w:rsidR="009F5629" w:rsidRPr="00B57519" w:rsidRDefault="009F5629" w:rsidP="00E651B0">
      <w:pPr>
        <w:pStyle w:val="2"/>
        <w:rPr>
          <w:u w:val="single"/>
          <w:rtl/>
        </w:rPr>
      </w:pPr>
      <w:bookmarkStart w:id="10" w:name="_Ref9705863"/>
      <w:r w:rsidRPr="00B57519">
        <w:rPr>
          <w:rFonts w:cs="Arial"/>
          <w:u w:val="single"/>
          <w:rtl/>
        </w:rPr>
        <w:t>אופן תשלום שכר לסטודנטים</w:t>
      </w:r>
      <w:bookmarkEnd w:id="10"/>
    </w:p>
    <w:p w14:paraId="0978C730" w14:textId="77777777" w:rsidR="00A117FA" w:rsidRDefault="009F5629" w:rsidP="00E651B0">
      <w:pPr>
        <w:pStyle w:val="3"/>
      </w:pPr>
      <w:r w:rsidRPr="00B57519">
        <w:rPr>
          <w:rtl/>
        </w:rPr>
        <w:t>שכר סטודנ</w:t>
      </w:r>
      <w:r w:rsidR="00A117FA">
        <w:rPr>
          <w:rtl/>
        </w:rPr>
        <w:t>ט ישולם על בסיס דיווח שעות עבוד</w:t>
      </w:r>
      <w:r w:rsidR="00A117FA">
        <w:rPr>
          <w:rFonts w:hint="cs"/>
          <w:rtl/>
        </w:rPr>
        <w:t>תו</w:t>
      </w:r>
      <w:r w:rsidRPr="00B57519">
        <w:rPr>
          <w:rtl/>
        </w:rPr>
        <w:t xml:space="preserve"> בפועל. </w:t>
      </w:r>
    </w:p>
    <w:p w14:paraId="4311A73C" w14:textId="20908A63" w:rsidR="009F5629" w:rsidRDefault="00605CAE" w:rsidP="00E651B0">
      <w:pPr>
        <w:pStyle w:val="3"/>
      </w:pPr>
      <w:r>
        <w:rPr>
          <w:rFonts w:hint="cs"/>
          <w:rtl/>
        </w:rPr>
        <w:t xml:space="preserve">באמצעות דיווח שעות במערכת </w:t>
      </w:r>
      <w:proofErr w:type="spellStart"/>
      <w:r>
        <w:rPr>
          <w:rFonts w:hint="cs"/>
          <w:rtl/>
        </w:rPr>
        <w:t>סיגמה</w:t>
      </w:r>
      <w:proofErr w:type="spellEnd"/>
      <w:r w:rsidR="00A117FA">
        <w:rPr>
          <w:rFonts w:hint="cs"/>
          <w:rtl/>
        </w:rPr>
        <w:t xml:space="preserve">, </w:t>
      </w:r>
      <w:r w:rsidR="009F5629" w:rsidRPr="00B57519">
        <w:rPr>
          <w:rtl/>
        </w:rPr>
        <w:t>הסטודנט יגיש ל</w:t>
      </w:r>
      <w:r w:rsidR="00C213A5">
        <w:rPr>
          <w:rFonts w:hint="cs"/>
          <w:rtl/>
        </w:rPr>
        <w:t xml:space="preserve">יחידת משאבי האנוש </w:t>
      </w:r>
      <w:r w:rsidR="009F5629" w:rsidRPr="00B57519">
        <w:rPr>
          <w:rtl/>
        </w:rPr>
        <w:t xml:space="preserve">את טופס הנוכחות (האש"ל) לתקופה </w:t>
      </w:r>
      <w:r w:rsidR="000616A9">
        <w:rPr>
          <w:rFonts w:hint="cs"/>
          <w:rtl/>
        </w:rPr>
        <w:t>שמיום</w:t>
      </w:r>
      <w:r w:rsidR="009F5629" w:rsidRPr="00B57519">
        <w:rPr>
          <w:rtl/>
        </w:rPr>
        <w:t xml:space="preserve"> 1 לחודש הקודם </w:t>
      </w:r>
      <w:r w:rsidR="000616A9">
        <w:rPr>
          <w:rFonts w:hint="cs"/>
          <w:rtl/>
        </w:rPr>
        <w:t>ועד ליום</w:t>
      </w:r>
      <w:r w:rsidR="009F5629" w:rsidRPr="00B57519">
        <w:rPr>
          <w:rtl/>
        </w:rPr>
        <w:t xml:space="preserve"> 31 לחודש הקודם</w:t>
      </w:r>
      <w:r w:rsidR="001110FA">
        <w:rPr>
          <w:rFonts w:hint="cs"/>
          <w:rtl/>
        </w:rPr>
        <w:t>, כולל</w:t>
      </w:r>
      <w:r w:rsidR="009F5629" w:rsidRPr="00B57519">
        <w:rPr>
          <w:rtl/>
        </w:rPr>
        <w:t>.</w:t>
      </w:r>
    </w:p>
    <w:p w14:paraId="17498F27" w14:textId="0863624D" w:rsidR="00C213A5" w:rsidRPr="00B57519" w:rsidRDefault="00A117FA" w:rsidP="0067315C">
      <w:pPr>
        <w:pStyle w:val="3"/>
        <w:rPr>
          <w:rtl/>
        </w:rPr>
      </w:pPr>
      <w:r>
        <w:rPr>
          <w:rFonts w:hint="cs"/>
          <w:rtl/>
        </w:rPr>
        <w:t xml:space="preserve">לאחר אישור </w:t>
      </w:r>
      <w:r w:rsidR="0067315C">
        <w:rPr>
          <w:rFonts w:hint="cs"/>
          <w:rtl/>
        </w:rPr>
        <w:t xml:space="preserve">הממונה הישיר </w:t>
      </w:r>
      <w:r>
        <w:rPr>
          <w:rFonts w:hint="cs"/>
          <w:rtl/>
        </w:rPr>
        <w:t>ו</w:t>
      </w:r>
      <w:r w:rsidR="0067315C">
        <w:rPr>
          <w:rFonts w:hint="cs"/>
          <w:rtl/>
        </w:rPr>
        <w:t xml:space="preserve">אישור </w:t>
      </w:r>
      <w:r>
        <w:rPr>
          <w:rFonts w:hint="cs"/>
          <w:rtl/>
        </w:rPr>
        <w:t>מ</w:t>
      </w:r>
      <w:r w:rsidR="00C00FC9">
        <w:rPr>
          <w:rFonts w:hint="cs"/>
          <w:rtl/>
        </w:rPr>
        <w:t>נהל יחידת משאבי אנוש במשרד</w:t>
      </w:r>
      <w:r w:rsidR="00E15AF8">
        <w:rPr>
          <w:rFonts w:hint="cs"/>
          <w:rtl/>
        </w:rPr>
        <w:t xml:space="preserve"> או מי מטעמו</w:t>
      </w:r>
      <w:r>
        <w:rPr>
          <w:rFonts w:hint="cs"/>
          <w:rtl/>
        </w:rPr>
        <w:t xml:space="preserve">, תעביר </w:t>
      </w:r>
      <w:r w:rsidR="00C213A5">
        <w:rPr>
          <w:rFonts w:hint="cs"/>
          <w:rtl/>
        </w:rPr>
        <w:t xml:space="preserve">יחידת משאבי אנוש את הטופס </w:t>
      </w:r>
      <w:r w:rsidR="002F730D">
        <w:rPr>
          <w:rFonts w:hint="cs"/>
          <w:rtl/>
        </w:rPr>
        <w:t xml:space="preserve">ליחידת </w:t>
      </w:r>
      <w:r w:rsidR="00C213A5">
        <w:rPr>
          <w:rFonts w:hint="cs"/>
          <w:rtl/>
        </w:rPr>
        <w:t>השכר</w:t>
      </w:r>
      <w:r>
        <w:rPr>
          <w:rFonts w:hint="cs"/>
          <w:rtl/>
        </w:rPr>
        <w:t xml:space="preserve"> המשרדית</w:t>
      </w:r>
      <w:r w:rsidR="00C213A5">
        <w:rPr>
          <w:rFonts w:hint="cs"/>
          <w:rtl/>
        </w:rPr>
        <w:t>.</w:t>
      </w:r>
    </w:p>
    <w:p w14:paraId="7C058349" w14:textId="7C205F99" w:rsidR="009F5629" w:rsidRPr="00B57519" w:rsidRDefault="009F5629" w:rsidP="00E651B0">
      <w:pPr>
        <w:pStyle w:val="3"/>
        <w:rPr>
          <w:rtl/>
        </w:rPr>
      </w:pPr>
      <w:r w:rsidRPr="008636C9">
        <w:rPr>
          <w:rtl/>
        </w:rPr>
        <w:lastRenderedPageBreak/>
        <w:t xml:space="preserve">נציג </w:t>
      </w:r>
      <w:r w:rsidR="002F730D" w:rsidRPr="008636C9">
        <w:rPr>
          <w:rFonts w:hint="cs"/>
          <w:rtl/>
        </w:rPr>
        <w:t>יחידת</w:t>
      </w:r>
      <w:r w:rsidR="002F730D" w:rsidRPr="008636C9">
        <w:rPr>
          <w:rtl/>
        </w:rPr>
        <w:t xml:space="preserve"> </w:t>
      </w:r>
      <w:r w:rsidR="00A31F5B" w:rsidRPr="008636C9">
        <w:rPr>
          <w:rFonts w:hint="cs"/>
          <w:rtl/>
        </w:rPr>
        <w:t>ה</w:t>
      </w:r>
      <w:r w:rsidRPr="008636C9">
        <w:rPr>
          <w:rtl/>
        </w:rPr>
        <w:t xml:space="preserve">שכר </w:t>
      </w:r>
      <w:r w:rsidR="00A31F5B" w:rsidRPr="008636C9">
        <w:rPr>
          <w:rtl/>
        </w:rPr>
        <w:t>י</w:t>
      </w:r>
      <w:r w:rsidR="00A31F5B" w:rsidRPr="008636C9">
        <w:rPr>
          <w:rFonts w:hint="cs"/>
          <w:rtl/>
        </w:rPr>
        <w:t>זין</w:t>
      </w:r>
      <w:r w:rsidR="00A31F5B" w:rsidRPr="008636C9">
        <w:rPr>
          <w:rtl/>
        </w:rPr>
        <w:t xml:space="preserve"> </w:t>
      </w:r>
      <w:r w:rsidRPr="008636C9">
        <w:rPr>
          <w:rtl/>
        </w:rPr>
        <w:t>במערכת השכר את שעות העבודה של הסטודנט</w:t>
      </w:r>
      <w:r w:rsidR="00A31F5B" w:rsidRPr="008636C9">
        <w:rPr>
          <w:rFonts w:hint="cs"/>
          <w:rtl/>
        </w:rPr>
        <w:t>,</w:t>
      </w:r>
      <w:r w:rsidRPr="008636C9">
        <w:rPr>
          <w:rtl/>
        </w:rPr>
        <w:t xml:space="preserve"> על פי המצוין בטופס הנוכחות </w:t>
      </w:r>
      <w:r w:rsidR="00E719F3">
        <w:rPr>
          <w:rFonts w:hint="cs"/>
          <w:rtl/>
        </w:rPr>
        <w:t>(</w:t>
      </w:r>
      <w:r w:rsidRPr="00B57519">
        <w:rPr>
          <w:rtl/>
        </w:rPr>
        <w:t xml:space="preserve">ראה </w:t>
      </w:r>
      <w:hyperlink w:anchor="נספח_ב" w:history="1">
        <w:r w:rsidR="00EB5868" w:rsidRPr="00B57519">
          <w:rPr>
            <w:rStyle w:val="Hyperlink"/>
            <w:rFonts w:hint="cs"/>
            <w:rtl/>
          </w:rPr>
          <w:t xml:space="preserve">נספח </w:t>
        </w:r>
        <w:r w:rsidR="00EB5868">
          <w:rPr>
            <w:rStyle w:val="Hyperlink"/>
            <w:rFonts w:hint="cs"/>
            <w:rtl/>
          </w:rPr>
          <w:t>ב</w:t>
        </w:r>
        <w:r w:rsidR="00EB5868" w:rsidRPr="00B57519">
          <w:rPr>
            <w:rStyle w:val="Hyperlink"/>
            <w:rFonts w:hint="cs"/>
            <w:rtl/>
          </w:rPr>
          <w:t xml:space="preserve"> </w:t>
        </w:r>
        <w:r w:rsidR="00EB5868">
          <w:rPr>
            <w:rStyle w:val="Hyperlink"/>
            <w:rFonts w:hint="cs"/>
            <w:rtl/>
          </w:rPr>
          <w:t>-</w:t>
        </w:r>
        <w:r w:rsidR="00EB5868" w:rsidRPr="00B57519">
          <w:rPr>
            <w:rStyle w:val="Hyperlink"/>
            <w:rFonts w:hint="cs"/>
            <w:rtl/>
          </w:rPr>
          <w:t xml:space="preserve"> הנחיות לתשלום שכר סטודנטים במערכת </w:t>
        </w:r>
        <w:r w:rsidR="00EB5868">
          <w:rPr>
            <w:rStyle w:val="Hyperlink"/>
            <w:rFonts w:hint="cs"/>
            <w:rtl/>
          </w:rPr>
          <w:t>השכר</w:t>
        </w:r>
      </w:hyperlink>
      <w:r w:rsidR="00E719F3">
        <w:rPr>
          <w:rFonts w:hint="cs"/>
          <w:rtl/>
        </w:rPr>
        <w:t>)</w:t>
      </w:r>
      <w:r w:rsidR="00A117FA">
        <w:rPr>
          <w:rFonts w:hint="cs"/>
          <w:rtl/>
        </w:rPr>
        <w:t>.</w:t>
      </w:r>
    </w:p>
    <w:p w14:paraId="7A8A8997" w14:textId="01006420" w:rsidR="0009789C" w:rsidRDefault="00693436" w:rsidP="00E651B0">
      <w:pPr>
        <w:pStyle w:val="3"/>
      </w:pPr>
      <w:r>
        <w:rPr>
          <w:rFonts w:hint="cs"/>
          <w:rtl/>
        </w:rPr>
        <w:t xml:space="preserve">במשרדים בהם מערכת השכר הינה מערכת </w:t>
      </w:r>
      <w:proofErr w:type="spellStart"/>
      <w:r>
        <w:rPr>
          <w:rFonts w:hint="cs"/>
          <w:rtl/>
        </w:rPr>
        <w:t>מלם</w:t>
      </w:r>
      <w:proofErr w:type="spellEnd"/>
      <w:r>
        <w:rPr>
          <w:rFonts w:hint="cs"/>
          <w:rtl/>
        </w:rPr>
        <w:t xml:space="preserve"> משכית</w:t>
      </w:r>
      <w:r w:rsidR="00C00FC9">
        <w:rPr>
          <w:rFonts w:hint="cs"/>
          <w:rtl/>
        </w:rPr>
        <w:t xml:space="preserve"> </w:t>
      </w:r>
      <w:r>
        <w:rPr>
          <w:rFonts w:hint="cs"/>
          <w:rtl/>
        </w:rPr>
        <w:t xml:space="preserve">/ </w:t>
      </w:r>
      <w:proofErr w:type="spellStart"/>
      <w:r>
        <w:rPr>
          <w:rFonts w:hint="cs"/>
          <w:rtl/>
        </w:rPr>
        <w:t>מלם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פיירול</w:t>
      </w:r>
      <w:proofErr w:type="spellEnd"/>
      <w:r w:rsidR="00EB5868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9F5629" w:rsidRPr="00B57519">
        <w:rPr>
          <w:rtl/>
        </w:rPr>
        <w:t xml:space="preserve">תשלום </w:t>
      </w:r>
      <w:r w:rsidR="00F07D7E">
        <w:rPr>
          <w:rFonts w:hint="cs"/>
          <w:rtl/>
        </w:rPr>
        <w:t>ה</w:t>
      </w:r>
      <w:r w:rsidR="009F5629" w:rsidRPr="00B57519">
        <w:rPr>
          <w:rtl/>
        </w:rPr>
        <w:t xml:space="preserve">שכר לסטודנט </w:t>
      </w:r>
      <w:r w:rsidR="003E5C17">
        <w:rPr>
          <w:rFonts w:hint="cs"/>
          <w:rtl/>
        </w:rPr>
        <w:t xml:space="preserve">בחודש הראשון להעסקתו </w:t>
      </w:r>
      <w:r w:rsidR="009F5629" w:rsidRPr="00B57519">
        <w:rPr>
          <w:rtl/>
        </w:rPr>
        <w:t>יבוצע כתשלום מקדמה</w:t>
      </w:r>
      <w:r w:rsidR="0009789C">
        <w:rPr>
          <w:rFonts w:hint="cs"/>
          <w:rtl/>
        </w:rPr>
        <w:t>, אשר גובהה ייקבע בהתאם לשיעור ההעסקה הצפוי של הסטודנט.</w:t>
      </w:r>
    </w:p>
    <w:p w14:paraId="2FCD72A6" w14:textId="7C951B11" w:rsidR="0009789C" w:rsidRDefault="0009789C" w:rsidP="00E651B0">
      <w:pPr>
        <w:pStyle w:val="4"/>
      </w:pPr>
      <w:r>
        <w:rPr>
          <w:rFonts w:hint="cs"/>
          <w:rtl/>
        </w:rPr>
        <w:t xml:space="preserve">בסמכות </w:t>
      </w:r>
      <w:r w:rsidR="00D17433">
        <w:rPr>
          <w:rFonts w:hint="cs"/>
          <w:rtl/>
        </w:rPr>
        <w:t>חשב המשרד</w:t>
      </w:r>
      <w:r>
        <w:rPr>
          <w:rFonts w:hint="cs"/>
          <w:rtl/>
        </w:rPr>
        <w:t xml:space="preserve">, בתיאום עם </w:t>
      </w:r>
      <w:r w:rsidR="00D17433">
        <w:rPr>
          <w:rFonts w:hint="cs"/>
          <w:rtl/>
        </w:rPr>
        <w:t>סמנכ"ל למינהל ולמשאבי אנוש</w:t>
      </w:r>
      <w:r>
        <w:rPr>
          <w:rFonts w:hint="cs"/>
          <w:rtl/>
        </w:rPr>
        <w:t>, לקבוע את גובה המקדמה בשיעור נמוך משיעור ההעסקה הצפוי.</w:t>
      </w:r>
    </w:p>
    <w:p w14:paraId="77B40977" w14:textId="266D53A8" w:rsidR="009F5629" w:rsidRPr="00B57519" w:rsidRDefault="0009789C" w:rsidP="00E651B0">
      <w:pPr>
        <w:pStyle w:val="4"/>
        <w:rPr>
          <w:rtl/>
        </w:rPr>
      </w:pPr>
      <w:r>
        <w:rPr>
          <w:rFonts w:hint="cs"/>
          <w:rtl/>
        </w:rPr>
        <w:t>גובה המקדמה לא יעלה על</w:t>
      </w:r>
      <w:r w:rsidR="00B32760">
        <w:rPr>
          <w:rFonts w:hint="cs"/>
          <w:rtl/>
        </w:rPr>
        <w:t xml:space="preserve"> סכום השווה ל-96</w:t>
      </w:r>
      <w:r>
        <w:rPr>
          <w:rFonts w:hint="cs"/>
          <w:rtl/>
        </w:rPr>
        <w:t xml:space="preserve"> שעות עבודה חודשיות.</w:t>
      </w:r>
    </w:p>
    <w:p w14:paraId="50DC1F27" w14:textId="02877EDA" w:rsidR="009F5629" w:rsidRPr="00B57519" w:rsidRDefault="009F5629" w:rsidP="00E651B0">
      <w:pPr>
        <w:pStyle w:val="4"/>
        <w:rPr>
          <w:rtl/>
        </w:rPr>
      </w:pPr>
      <w:r w:rsidRPr="00B57519">
        <w:rPr>
          <w:rtl/>
        </w:rPr>
        <w:t xml:space="preserve">תשלום המקדמה יבוצע </w:t>
      </w:r>
      <w:r w:rsidR="00B32760">
        <w:rPr>
          <w:rFonts w:hint="cs"/>
          <w:rtl/>
        </w:rPr>
        <w:t>באופן אוטומטי</w:t>
      </w:r>
      <w:r w:rsidRPr="00B57519">
        <w:rPr>
          <w:rtl/>
        </w:rPr>
        <w:t xml:space="preserve"> על ידי מערכת השכר בכל חודש, בהתקיים </w:t>
      </w:r>
      <w:r w:rsidR="00F07D7E">
        <w:rPr>
          <w:rFonts w:hint="cs"/>
          <w:rtl/>
        </w:rPr>
        <w:t>שני</w:t>
      </w:r>
      <w:r w:rsidR="00F07D7E" w:rsidRPr="00B57519">
        <w:rPr>
          <w:rtl/>
        </w:rPr>
        <w:t xml:space="preserve"> </w:t>
      </w:r>
      <w:r w:rsidRPr="00B57519">
        <w:rPr>
          <w:rtl/>
        </w:rPr>
        <w:t xml:space="preserve">התנאים הבאים במצטבר: </w:t>
      </w:r>
    </w:p>
    <w:p w14:paraId="27A3FE00" w14:textId="77777777" w:rsidR="009F5629" w:rsidRPr="00B57519" w:rsidRDefault="009F5629" w:rsidP="00E651B0">
      <w:pPr>
        <w:pStyle w:val="5"/>
        <w:rPr>
          <w:rtl/>
        </w:rPr>
      </w:pPr>
      <w:r w:rsidRPr="00B57519">
        <w:rPr>
          <w:rtl/>
        </w:rPr>
        <w:t>לא דווחה הפסקת עבודתו של הסטודנט.</w:t>
      </w:r>
    </w:p>
    <w:p w14:paraId="59540FE1" w14:textId="1473E73D" w:rsidR="009F5629" w:rsidRPr="00B57519" w:rsidRDefault="009F5629" w:rsidP="00E651B0">
      <w:pPr>
        <w:pStyle w:val="5"/>
        <w:rPr>
          <w:rtl/>
        </w:rPr>
      </w:pPr>
      <w:r w:rsidRPr="00B57519">
        <w:rPr>
          <w:rtl/>
        </w:rPr>
        <w:t xml:space="preserve">קיים דיווח </w:t>
      </w:r>
      <w:r w:rsidR="00C00FC9">
        <w:rPr>
          <w:rFonts w:hint="cs"/>
          <w:rtl/>
        </w:rPr>
        <w:t xml:space="preserve">על </w:t>
      </w:r>
      <w:r w:rsidR="00F07D7E">
        <w:rPr>
          <w:rFonts w:hint="cs"/>
          <w:rtl/>
        </w:rPr>
        <w:t>אודות</w:t>
      </w:r>
      <w:r w:rsidR="00F07D7E" w:rsidRPr="00B57519">
        <w:rPr>
          <w:rtl/>
        </w:rPr>
        <w:t xml:space="preserve"> </w:t>
      </w:r>
      <w:r w:rsidRPr="00B57519">
        <w:rPr>
          <w:rtl/>
        </w:rPr>
        <w:t xml:space="preserve">שעות </w:t>
      </w:r>
      <w:r w:rsidR="00F07D7E">
        <w:rPr>
          <w:rFonts w:hint="cs"/>
          <w:rtl/>
        </w:rPr>
        <w:t>ה</w:t>
      </w:r>
      <w:r w:rsidRPr="00B57519">
        <w:rPr>
          <w:rtl/>
        </w:rPr>
        <w:t xml:space="preserve">עבודה </w:t>
      </w:r>
      <w:r w:rsidR="00F07D7E">
        <w:rPr>
          <w:rFonts w:hint="cs"/>
          <w:rtl/>
        </w:rPr>
        <w:t>של הסטודנט, אשר בוצעו ב</w:t>
      </w:r>
      <w:r w:rsidRPr="00B57519">
        <w:rPr>
          <w:rtl/>
        </w:rPr>
        <w:t>חודש העבודה הקודם</w:t>
      </w:r>
      <w:r w:rsidR="00BC2AB0">
        <w:rPr>
          <w:rFonts w:hint="cs"/>
          <w:rtl/>
        </w:rPr>
        <w:t xml:space="preserve"> </w:t>
      </w:r>
      <w:r w:rsidR="00D17433">
        <w:rPr>
          <w:rFonts w:hint="cs"/>
          <w:rtl/>
        </w:rPr>
        <w:t>ל</w:t>
      </w:r>
      <w:r w:rsidR="00F07D7E" w:rsidRPr="00B57519">
        <w:rPr>
          <w:rtl/>
        </w:rPr>
        <w:t xml:space="preserve">חודש </w:t>
      </w:r>
      <w:r w:rsidRPr="00B57519">
        <w:rPr>
          <w:rtl/>
        </w:rPr>
        <w:t>בו משולמת המקדמה.</w:t>
      </w:r>
    </w:p>
    <w:p w14:paraId="08F20854" w14:textId="410F49E1" w:rsidR="00313026" w:rsidRDefault="00D17433" w:rsidP="00E651B0">
      <w:pPr>
        <w:pStyle w:val="4"/>
      </w:pPr>
      <w:r>
        <w:rPr>
          <w:rFonts w:hint="cs"/>
          <w:rtl/>
        </w:rPr>
        <w:t xml:space="preserve">כמו כן, תבוצע התחשבנות לגבי </w:t>
      </w:r>
      <w:r w:rsidR="009F5629" w:rsidRPr="00B57519">
        <w:rPr>
          <w:rtl/>
        </w:rPr>
        <w:t>הפרשים בגין חודש קודם</w:t>
      </w:r>
      <w:r w:rsidR="00323854">
        <w:rPr>
          <w:rFonts w:hint="cs"/>
          <w:rtl/>
        </w:rPr>
        <w:t>,</w:t>
      </w:r>
      <w:r w:rsidR="009F5629" w:rsidRPr="00B57519">
        <w:rPr>
          <w:rtl/>
        </w:rPr>
        <w:t xml:space="preserve"> </w:t>
      </w:r>
      <w:r>
        <w:rPr>
          <w:rFonts w:hint="cs"/>
          <w:rtl/>
        </w:rPr>
        <w:t xml:space="preserve">במסגרתה </w:t>
      </w:r>
      <w:r w:rsidR="009F5629" w:rsidRPr="00B57519">
        <w:rPr>
          <w:rtl/>
        </w:rPr>
        <w:t xml:space="preserve">תנוכה המקדמה של </w:t>
      </w:r>
      <w:r w:rsidR="00323854">
        <w:rPr>
          <w:rFonts w:hint="cs"/>
          <w:rtl/>
        </w:rPr>
        <w:t>ה</w:t>
      </w:r>
      <w:r w:rsidR="009F5629" w:rsidRPr="00B57519">
        <w:rPr>
          <w:rtl/>
        </w:rPr>
        <w:t xml:space="preserve">חודש </w:t>
      </w:r>
      <w:r w:rsidR="00323854">
        <w:rPr>
          <w:rFonts w:hint="cs"/>
          <w:rtl/>
        </w:rPr>
        <w:t>ה</w:t>
      </w:r>
      <w:r w:rsidR="009F5629" w:rsidRPr="00B57519">
        <w:rPr>
          <w:rtl/>
        </w:rPr>
        <w:t xml:space="preserve">קודם </w:t>
      </w:r>
      <w:r w:rsidRPr="00B57519">
        <w:rPr>
          <w:rtl/>
        </w:rPr>
        <w:t>וי</w:t>
      </w:r>
      <w:r>
        <w:rPr>
          <w:rFonts w:hint="cs"/>
          <w:rtl/>
        </w:rPr>
        <w:t>זוכה</w:t>
      </w:r>
      <w:r w:rsidRPr="00B57519">
        <w:rPr>
          <w:rtl/>
        </w:rPr>
        <w:t xml:space="preserve"> </w:t>
      </w:r>
      <w:r w:rsidR="009F5629" w:rsidRPr="00B57519">
        <w:rPr>
          <w:rtl/>
        </w:rPr>
        <w:t>השכר בעד השעות שדווחו לתקופה האמורה.</w:t>
      </w:r>
    </w:p>
    <w:p w14:paraId="02921CCD" w14:textId="69C1468E" w:rsidR="00693436" w:rsidRDefault="00693436" w:rsidP="00E651B0">
      <w:pPr>
        <w:pStyle w:val="3"/>
      </w:pPr>
      <w:r>
        <w:rPr>
          <w:rFonts w:hint="cs"/>
          <w:rtl/>
        </w:rPr>
        <w:t xml:space="preserve">במשרדים בהם מערכת השכר הינה מערכת </w:t>
      </w:r>
      <w:proofErr w:type="spellStart"/>
      <w:r>
        <w:rPr>
          <w:rFonts w:hint="cs"/>
          <w:rtl/>
        </w:rPr>
        <w:t>סאפ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פיירול</w:t>
      </w:r>
      <w:proofErr w:type="spellEnd"/>
      <w:r w:rsidR="00EB5868">
        <w:rPr>
          <w:rFonts w:hint="cs"/>
          <w:rtl/>
        </w:rPr>
        <w:t>,</w:t>
      </w:r>
      <w:r>
        <w:rPr>
          <w:rFonts w:hint="cs"/>
          <w:rtl/>
        </w:rPr>
        <w:t xml:space="preserve"> ישולם שכרו של הסטודנט </w:t>
      </w:r>
      <w:r w:rsidR="002677F9">
        <w:rPr>
          <w:rFonts w:hint="cs"/>
          <w:rtl/>
        </w:rPr>
        <w:t>כשאר עובדי המשרד, השכר של כל חודש עוקב ישולם עד ליום 10 לחודש שאחריו.</w:t>
      </w:r>
    </w:p>
    <w:p w14:paraId="48362CF9" w14:textId="15EDBCB7" w:rsidR="00811D84" w:rsidRPr="00344B69" w:rsidRDefault="00811D84" w:rsidP="00E651B0">
      <w:pPr>
        <w:pStyle w:val="2"/>
        <w:rPr>
          <w:u w:val="single"/>
        </w:rPr>
      </w:pPr>
      <w:r w:rsidRPr="00344B69">
        <w:rPr>
          <w:rFonts w:hint="eastAsia"/>
          <w:u w:val="single"/>
          <w:rtl/>
        </w:rPr>
        <w:t>חובות</w:t>
      </w:r>
      <w:r w:rsidRPr="00344B69">
        <w:rPr>
          <w:u w:val="single"/>
          <w:rtl/>
        </w:rPr>
        <w:t xml:space="preserve"> </w:t>
      </w:r>
      <w:r w:rsidR="00AE7E5C">
        <w:rPr>
          <w:rFonts w:hint="cs"/>
          <w:u w:val="single"/>
          <w:rtl/>
        </w:rPr>
        <w:t>נלווים</w:t>
      </w:r>
    </w:p>
    <w:p w14:paraId="715E9CA0" w14:textId="2C9BA16B" w:rsidR="00A165F9" w:rsidRDefault="00811D84" w:rsidP="00E651B0">
      <w:pPr>
        <w:pStyle w:val="3"/>
      </w:pPr>
      <w:r w:rsidRPr="00B57519">
        <w:rPr>
          <w:rFonts w:hint="cs"/>
          <w:rtl/>
        </w:rPr>
        <w:t>משכר סטודנטים החברים בארגון עובדים</w:t>
      </w:r>
      <w:r w:rsidR="00CF76FC">
        <w:rPr>
          <w:rFonts w:hint="cs"/>
          <w:rtl/>
        </w:rPr>
        <w:t>,</w:t>
      </w:r>
      <w:r w:rsidRPr="00B57519">
        <w:rPr>
          <w:rFonts w:hint="cs"/>
          <w:rtl/>
        </w:rPr>
        <w:t xml:space="preserve"> </w:t>
      </w:r>
      <w:r w:rsidR="0096414D" w:rsidRPr="00B57519">
        <w:rPr>
          <w:rFonts w:hint="cs"/>
          <w:rtl/>
        </w:rPr>
        <w:t>יופ</w:t>
      </w:r>
      <w:r w:rsidR="0096414D">
        <w:rPr>
          <w:rFonts w:hint="cs"/>
          <w:rtl/>
        </w:rPr>
        <w:t>קד</w:t>
      </w:r>
      <w:r w:rsidR="0096414D" w:rsidRPr="00B57519">
        <w:rPr>
          <w:rFonts w:hint="cs"/>
          <w:rtl/>
        </w:rPr>
        <w:t xml:space="preserve">ו </w:t>
      </w:r>
      <w:r w:rsidRPr="00B57519">
        <w:rPr>
          <w:rFonts w:hint="cs"/>
          <w:rtl/>
        </w:rPr>
        <w:t>דמי חבר</w:t>
      </w:r>
      <w:r w:rsidR="00EA17D4">
        <w:rPr>
          <w:rFonts w:hint="cs"/>
          <w:rtl/>
        </w:rPr>
        <w:t>,</w:t>
      </w:r>
      <w:r w:rsidRPr="00B57519">
        <w:rPr>
          <w:rFonts w:hint="cs"/>
          <w:rtl/>
        </w:rPr>
        <w:t xml:space="preserve"> על פי הקבוע בהוראות הממונה על השכר</w:t>
      </w:r>
      <w:r w:rsidR="0096414D">
        <w:rPr>
          <w:rFonts w:hint="cs"/>
          <w:rtl/>
        </w:rPr>
        <w:t>.</w:t>
      </w:r>
    </w:p>
    <w:p w14:paraId="3557F36B" w14:textId="77777777" w:rsidR="007762FB" w:rsidRPr="00B57519" w:rsidRDefault="00376185" w:rsidP="00C00FC9">
      <w:pPr>
        <w:pStyle w:val="1"/>
      </w:pPr>
      <w:r w:rsidRPr="00B57519">
        <w:rPr>
          <w:rFonts w:hint="cs"/>
          <w:rtl/>
        </w:rPr>
        <w:t>מסמכים ישימים</w:t>
      </w:r>
    </w:p>
    <w:p w14:paraId="0A22224C" w14:textId="77777777" w:rsidR="00A22A87" w:rsidRPr="00936E49" w:rsidRDefault="00605CAE" w:rsidP="00E651B0">
      <w:pPr>
        <w:pStyle w:val="2"/>
        <w:rPr>
          <w:b/>
          <w:i/>
        </w:rPr>
      </w:pPr>
      <w:hyperlink r:id="rId47" w:history="1">
        <w:r w:rsidR="00A22A87" w:rsidRPr="00936E49">
          <w:rPr>
            <w:rStyle w:val="Hyperlink"/>
            <w:b/>
            <w:i/>
            <w:rtl/>
          </w:rPr>
          <w:t>חוק דמי מחלה, תשל"ו-1976</w:t>
        </w:r>
      </w:hyperlink>
      <w:r w:rsidR="00A22A87" w:rsidRPr="00936E49">
        <w:rPr>
          <w:rFonts w:hint="cs"/>
          <w:b/>
          <w:i/>
          <w:rtl/>
        </w:rPr>
        <w:t>.</w:t>
      </w:r>
    </w:p>
    <w:p w14:paraId="0B01B79A" w14:textId="3EA74947" w:rsidR="00A22A87" w:rsidRPr="00432A61" w:rsidRDefault="00160970" w:rsidP="00E651B0">
      <w:pPr>
        <w:pStyle w:val="2"/>
      </w:pPr>
      <w:r w:rsidRPr="00936E49">
        <w:rPr>
          <w:rStyle w:val="Hyperlink"/>
          <w:b/>
          <w:i/>
          <w:rtl/>
        </w:rPr>
        <w:fldChar w:fldCharType="begin"/>
      </w:r>
      <w:r w:rsidRPr="00936E49">
        <w:rPr>
          <w:rStyle w:val="Hyperlink"/>
          <w:b/>
          <w:i/>
          <w:rtl/>
        </w:rPr>
        <w:instrText xml:space="preserve"> </w:instrText>
      </w:r>
      <w:r w:rsidRPr="00936E49">
        <w:rPr>
          <w:rStyle w:val="Hyperlink"/>
          <w:b/>
          <w:i/>
        </w:rPr>
        <w:instrText>HYPERLINK</w:instrText>
      </w:r>
      <w:r w:rsidRPr="00936E49">
        <w:rPr>
          <w:rStyle w:val="Hyperlink"/>
          <w:b/>
          <w:i/>
          <w:rtl/>
        </w:rPr>
        <w:instrText xml:space="preserve"> "</w:instrText>
      </w:r>
      <w:r w:rsidRPr="00936E49">
        <w:rPr>
          <w:rStyle w:val="Hyperlink"/>
          <w:b/>
          <w:i/>
        </w:rPr>
        <w:instrText>https://www.nevo.co.il/law_html/Law01/P225_001.htm</w:instrText>
      </w:r>
      <w:r w:rsidRPr="00936E49">
        <w:rPr>
          <w:rStyle w:val="Hyperlink"/>
          <w:b/>
          <w:i/>
          <w:rtl/>
        </w:rPr>
        <w:instrText xml:space="preserve">" 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b/>
          <w:i/>
          <w:rtl/>
        </w:rPr>
        <w:t>חוק שעות עבודה ומנוחה</w:t>
      </w:r>
      <w:r w:rsidR="00A22A87" w:rsidRPr="00936E49">
        <w:rPr>
          <w:rStyle w:val="Hyperlink"/>
          <w:rFonts w:hint="cs"/>
          <w:b/>
          <w:i/>
          <w:rtl/>
        </w:rPr>
        <w:t>,</w:t>
      </w:r>
      <w:r w:rsidR="00A22A87" w:rsidRPr="00936E49">
        <w:rPr>
          <w:rStyle w:val="Hyperlink"/>
          <w:b/>
          <w:i/>
          <w:rtl/>
        </w:rPr>
        <w:t xml:space="preserve"> תשי"</w:t>
      </w:r>
      <w:r w:rsidR="00A22A87" w:rsidRPr="00936E49">
        <w:rPr>
          <w:rStyle w:val="Hyperlink"/>
          <w:rFonts w:hint="cs"/>
          <w:b/>
          <w:i/>
          <w:rtl/>
        </w:rPr>
        <w:t>א-</w:t>
      </w:r>
      <w:r w:rsidR="00A22A87" w:rsidRPr="00936E49">
        <w:rPr>
          <w:rStyle w:val="Hyperlink"/>
          <w:b/>
          <w:i/>
          <w:rtl/>
        </w:rPr>
        <w:t>1951</w:t>
      </w:r>
      <w:r w:rsidR="00A80B34" w:rsidRPr="00432A61">
        <w:rPr>
          <w:rtl/>
        </w:rPr>
        <w:t xml:space="preserve">. </w:t>
      </w:r>
    </w:p>
    <w:p w14:paraId="459B7611" w14:textId="50D5B4DA" w:rsidR="00E75F15" w:rsidRPr="00432A61" w:rsidRDefault="00160970" w:rsidP="00E651B0">
      <w:pPr>
        <w:pStyle w:val="2"/>
      </w:pPr>
      <w:r w:rsidRPr="00936E49">
        <w:rPr>
          <w:rStyle w:val="Hyperlink"/>
          <w:b/>
          <w:i/>
          <w:rtl/>
        </w:rPr>
        <w:fldChar w:fldCharType="end"/>
      </w:r>
      <w:hyperlink r:id="rId48" w:history="1">
        <w:r w:rsidR="00E75F15" w:rsidRPr="00E75F15">
          <w:rPr>
            <w:rStyle w:val="Hyperlink"/>
            <w:rtl/>
          </w:rPr>
          <w:t>חוק חופשה שנתית, התשי"א-1951.</w:t>
        </w:r>
      </w:hyperlink>
    </w:p>
    <w:p w14:paraId="5BED3814" w14:textId="743C3A74" w:rsidR="00115C4B" w:rsidRPr="00432A61" w:rsidRDefault="00605CAE" w:rsidP="00E651B0">
      <w:pPr>
        <w:pStyle w:val="2"/>
      </w:pPr>
      <w:hyperlink r:id="rId49" w:history="1">
        <w:r w:rsidR="00115C4B" w:rsidRPr="00115C4B">
          <w:rPr>
            <w:rStyle w:val="Hyperlink"/>
            <w:rtl/>
          </w:rPr>
          <w:t>פקודת סדרי שלטון ומשפט, תש"ח-1948</w:t>
        </w:r>
      </w:hyperlink>
      <w:r w:rsidR="00115C4B" w:rsidRPr="00432A61">
        <w:rPr>
          <w:rtl/>
        </w:rPr>
        <w:t>.</w:t>
      </w:r>
    </w:p>
    <w:p w14:paraId="368D4CC1" w14:textId="22BB2178" w:rsidR="00A22A87" w:rsidRPr="00432A61" w:rsidRDefault="00605CAE" w:rsidP="00E651B0">
      <w:pPr>
        <w:pStyle w:val="2"/>
      </w:pPr>
      <w:hyperlink r:id="rId50" w:history="1">
        <w:r w:rsidR="00A22A87" w:rsidRPr="00936E49">
          <w:rPr>
            <w:rStyle w:val="Hyperlink"/>
            <w:rFonts w:hint="cs"/>
            <w:b/>
            <w:i/>
            <w:rtl/>
          </w:rPr>
          <w:t xml:space="preserve">הוראות </w:t>
        </w:r>
        <w:proofErr w:type="spellStart"/>
        <w:r w:rsidR="00A22A87" w:rsidRPr="00936E49">
          <w:rPr>
            <w:rStyle w:val="Hyperlink"/>
            <w:rFonts w:hint="cs"/>
            <w:b/>
            <w:i/>
            <w:rtl/>
          </w:rPr>
          <w:t>תכ"ם</w:t>
        </w:r>
        <w:proofErr w:type="spellEnd"/>
        <w:r w:rsidR="00A22A87" w:rsidRPr="00936E49">
          <w:rPr>
            <w:rStyle w:val="Hyperlink"/>
            <w:rFonts w:hint="cs"/>
            <w:b/>
            <w:i/>
            <w:rtl/>
          </w:rPr>
          <w:t>, "תשלומים שנתיים", פרק 13.3.</w:t>
        </w:r>
      </w:hyperlink>
    </w:p>
    <w:p w14:paraId="65C65AC2" w14:textId="5F038831" w:rsidR="00662202" w:rsidRPr="00432A61" w:rsidRDefault="00605CAE" w:rsidP="00E651B0">
      <w:pPr>
        <w:pStyle w:val="2"/>
      </w:pPr>
      <w:hyperlink r:id="rId51" w:history="1">
        <w:r w:rsidR="00662202" w:rsidRPr="00DE51C8">
          <w:rPr>
            <w:rStyle w:val="Hyperlink"/>
            <w:rFonts w:hint="eastAsia"/>
            <w:rtl/>
          </w:rPr>
          <w:t>הוראת</w:t>
        </w:r>
        <w:r w:rsidR="00662202" w:rsidRPr="00DE51C8">
          <w:rPr>
            <w:rStyle w:val="Hyperlink"/>
            <w:rtl/>
          </w:rPr>
          <w:t xml:space="preserve"> </w:t>
        </w:r>
        <w:proofErr w:type="spellStart"/>
        <w:r w:rsidR="00662202" w:rsidRPr="00DE51C8">
          <w:rPr>
            <w:rStyle w:val="Hyperlink"/>
            <w:rtl/>
          </w:rPr>
          <w:t>תכ"ם</w:t>
        </w:r>
        <w:proofErr w:type="spellEnd"/>
        <w:r w:rsidR="00662202" w:rsidRPr="00DE51C8">
          <w:rPr>
            <w:rStyle w:val="Hyperlink"/>
            <w:rFonts w:hint="cs"/>
            <w:rtl/>
          </w:rPr>
          <w:t>,</w:t>
        </w:r>
        <w:r w:rsidR="00662202" w:rsidRPr="00DE51C8">
          <w:rPr>
            <w:rStyle w:val="Hyperlink"/>
            <w:rtl/>
          </w:rPr>
          <w:t xml:space="preserve"> "החזר הוצאות נסיעה בתפקיד ברכב פרטי</w:t>
        </w:r>
        <w:r w:rsidR="00662202" w:rsidRPr="00DE51C8">
          <w:rPr>
            <w:rStyle w:val="Hyperlink"/>
            <w:rFonts w:hint="cs"/>
            <w:rtl/>
          </w:rPr>
          <w:t>'',</w:t>
        </w:r>
        <w:r w:rsidR="00662202">
          <w:rPr>
            <w:rStyle w:val="Hyperlink"/>
            <w:rFonts w:hint="cs"/>
            <w:rtl/>
          </w:rPr>
          <w:t xml:space="preserve"> מס'</w:t>
        </w:r>
        <w:r w:rsidR="00662202" w:rsidRPr="00DE51C8">
          <w:rPr>
            <w:rStyle w:val="Hyperlink"/>
            <w:rFonts w:hint="cs"/>
            <w:rtl/>
          </w:rPr>
          <w:t xml:space="preserve"> 13.4.1</w:t>
        </w:r>
        <w:r w:rsidR="00662202">
          <w:rPr>
            <w:rStyle w:val="Hyperlink"/>
            <w:rFonts w:hint="cs"/>
            <w:rtl/>
          </w:rPr>
          <w:t>.</w:t>
        </w:r>
      </w:hyperlink>
    </w:p>
    <w:p w14:paraId="0594ABBB" w14:textId="4583E4CF" w:rsidR="00A22A87" w:rsidRPr="00432A61" w:rsidRDefault="00605CAE" w:rsidP="00E651B0">
      <w:pPr>
        <w:pStyle w:val="2"/>
      </w:pPr>
      <w:hyperlink r:id="rId52" w:history="1">
        <w:r w:rsidR="00A22A87" w:rsidRPr="00936E49">
          <w:rPr>
            <w:rStyle w:val="Hyperlink"/>
            <w:b/>
            <w:i/>
            <w:rtl/>
          </w:rPr>
          <w:t xml:space="preserve">הוראת </w:t>
        </w:r>
        <w:proofErr w:type="spellStart"/>
        <w:r w:rsidR="00A22A87" w:rsidRPr="00936E49">
          <w:rPr>
            <w:rStyle w:val="Hyperlink"/>
            <w:b/>
            <w:i/>
            <w:rtl/>
          </w:rPr>
          <w:t>תכ"ם</w:t>
        </w:r>
        <w:proofErr w:type="spellEnd"/>
        <w:r w:rsidR="00A22A87" w:rsidRPr="00936E49">
          <w:rPr>
            <w:rStyle w:val="Hyperlink"/>
            <w:b/>
            <w:i/>
            <w:rtl/>
          </w:rPr>
          <w:t>, "</w:t>
        </w:r>
        <w:r w:rsidR="004C285F">
          <w:rPr>
            <w:rStyle w:val="Hyperlink"/>
            <w:rFonts w:hint="cs"/>
            <w:b/>
            <w:i/>
            <w:rtl/>
          </w:rPr>
          <w:t xml:space="preserve"> תשלום </w:t>
        </w:r>
        <w:proofErr w:type="spellStart"/>
        <w:r w:rsidR="00A22A87" w:rsidRPr="00936E49">
          <w:rPr>
            <w:rStyle w:val="Hyperlink"/>
            <w:b/>
            <w:i/>
            <w:rtl/>
          </w:rPr>
          <w:t>קצובת</w:t>
        </w:r>
        <w:proofErr w:type="spellEnd"/>
        <w:r w:rsidR="00A22A87" w:rsidRPr="00936E49">
          <w:rPr>
            <w:rStyle w:val="Hyperlink"/>
            <w:b/>
            <w:i/>
            <w:rtl/>
          </w:rPr>
          <w:t xml:space="preserve"> נסיעה", מס' 13.4.2</w:t>
        </w:r>
        <w:r w:rsidR="00A22A87" w:rsidRPr="00936E49">
          <w:rPr>
            <w:rStyle w:val="Hyperlink"/>
            <w:rFonts w:hint="cs"/>
            <w:b/>
            <w:i/>
            <w:rtl/>
          </w:rPr>
          <w:t>.</w:t>
        </w:r>
      </w:hyperlink>
    </w:p>
    <w:p w14:paraId="338CE3F3" w14:textId="29B1B1D3" w:rsidR="00A22A87" w:rsidRPr="00432A61" w:rsidRDefault="00A80B34" w:rsidP="00E651B0">
      <w:pPr>
        <w:pStyle w:val="2"/>
      </w:pPr>
      <w:r w:rsidRPr="00936E49">
        <w:rPr>
          <w:rStyle w:val="Hyperlink"/>
          <w:b/>
          <w:i/>
          <w:rtl/>
        </w:rPr>
        <w:fldChar w:fldCharType="begin"/>
      </w:r>
      <w:r w:rsidR="006B7B05">
        <w:rPr>
          <w:rStyle w:val="Hyperlink"/>
          <w:b/>
          <w:i/>
        </w:rPr>
        <w:instrText>HYPERLINK</w:instrText>
      </w:r>
      <w:r w:rsidR="006B7B05">
        <w:rPr>
          <w:rStyle w:val="Hyperlink"/>
          <w:b/>
          <w:i/>
          <w:rtl/>
        </w:rPr>
        <w:instrText xml:space="preserve"> "</w:instrText>
      </w:r>
      <w:r w:rsidR="006B7B05">
        <w:rPr>
          <w:rStyle w:val="Hyperlink"/>
          <w:b/>
          <w:i/>
        </w:rPr>
        <w:instrText>https://takam.mof.gov.il/document/H.13.7.2</w:instrText>
      </w:r>
      <w:r w:rsidR="006B7B05">
        <w:rPr>
          <w:rStyle w:val="Hyperlink"/>
          <w:b/>
          <w:i/>
          <w:rtl/>
        </w:rPr>
        <w:instrText>"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b/>
          <w:i/>
          <w:rtl/>
        </w:rPr>
        <w:t xml:space="preserve">הוראת </w:t>
      </w:r>
      <w:proofErr w:type="spellStart"/>
      <w:r w:rsidR="00A22A87" w:rsidRPr="00936E49">
        <w:rPr>
          <w:rStyle w:val="Hyperlink"/>
          <w:b/>
          <w:i/>
          <w:rtl/>
        </w:rPr>
        <w:t>תכ"ם</w:t>
      </w:r>
      <w:proofErr w:type="spellEnd"/>
      <w:r w:rsidR="00A22A87" w:rsidRPr="00936E49">
        <w:rPr>
          <w:rStyle w:val="Hyperlink"/>
          <w:b/>
          <w:i/>
          <w:rtl/>
        </w:rPr>
        <w:t>, "הפקדות לקופת גמל", מס' 13.7.2</w:t>
      </w:r>
      <w:r w:rsidR="00A22A87" w:rsidRPr="00936E49">
        <w:rPr>
          <w:rStyle w:val="Hyperlink"/>
          <w:rFonts w:hint="cs"/>
          <w:b/>
          <w:i/>
          <w:rtl/>
        </w:rPr>
        <w:t>.</w:t>
      </w:r>
    </w:p>
    <w:p w14:paraId="3F11B1E7" w14:textId="36273774" w:rsidR="0053767D" w:rsidRPr="00432A61" w:rsidRDefault="00A80B34" w:rsidP="00E651B0">
      <w:pPr>
        <w:pStyle w:val="2"/>
      </w:pPr>
      <w:r w:rsidRPr="00936E49">
        <w:rPr>
          <w:rStyle w:val="Hyperlink"/>
          <w:b/>
          <w:i/>
          <w:rtl/>
        </w:rPr>
        <w:fldChar w:fldCharType="end"/>
      </w:r>
      <w:hyperlink r:id="rId53" w:history="1">
        <w:r w:rsidR="0053767D" w:rsidRPr="007516B9">
          <w:rPr>
            <w:rStyle w:val="Hyperlink"/>
            <w:rFonts w:hint="cs"/>
            <w:rtl/>
          </w:rPr>
          <w:t>הודע</w:t>
        </w:r>
        <w:r w:rsidR="006B7B05">
          <w:rPr>
            <w:rStyle w:val="Hyperlink"/>
            <w:rFonts w:hint="cs"/>
            <w:rtl/>
          </w:rPr>
          <w:t>ה</w:t>
        </w:r>
        <w:r w:rsidR="0053767D" w:rsidRPr="007516B9">
          <w:rPr>
            <w:rStyle w:val="Hyperlink"/>
            <w:rFonts w:hint="cs"/>
            <w:rtl/>
          </w:rPr>
          <w:t xml:space="preserve">, "החזר הוצאות נסיעה בתפקיד לנותני שירותים חיצוניים </w:t>
        </w:r>
        <w:r w:rsidR="0053767D" w:rsidRPr="007516B9">
          <w:rPr>
            <w:rStyle w:val="Hyperlink"/>
            <w:rtl/>
          </w:rPr>
          <w:t>–</w:t>
        </w:r>
        <w:r w:rsidR="0053767D" w:rsidRPr="007516B9">
          <w:rPr>
            <w:rStyle w:val="Hyperlink"/>
            <w:rFonts w:hint="cs"/>
            <w:rtl/>
          </w:rPr>
          <w:t xml:space="preserve"> תעריפים".</w:t>
        </w:r>
      </w:hyperlink>
    </w:p>
    <w:p w14:paraId="24E2AF7B" w14:textId="60D6BB44" w:rsidR="00A22A87" w:rsidRPr="00432A61" w:rsidRDefault="00A80B34" w:rsidP="008F2E0A">
      <w:pPr>
        <w:pStyle w:val="2"/>
      </w:pPr>
      <w:r w:rsidRPr="00936E49">
        <w:rPr>
          <w:rStyle w:val="Hyperlink"/>
          <w:b/>
          <w:i/>
          <w:rtl/>
        </w:rPr>
        <w:fldChar w:fldCharType="begin"/>
      </w:r>
      <w:r w:rsidRPr="00936E49">
        <w:rPr>
          <w:rStyle w:val="Hyperlink"/>
          <w:b/>
          <w:i/>
          <w:rtl/>
        </w:rPr>
        <w:instrText xml:space="preserve"> </w:instrText>
      </w:r>
      <w:r w:rsidRPr="00936E49">
        <w:rPr>
          <w:rStyle w:val="Hyperlink"/>
          <w:b/>
          <w:i/>
        </w:rPr>
        <w:instrText>HYPERLINK</w:instrText>
      </w:r>
      <w:r w:rsidRPr="00936E49">
        <w:rPr>
          <w:rStyle w:val="Hyperlink"/>
          <w:b/>
          <w:i/>
          <w:rtl/>
        </w:rPr>
        <w:instrText xml:space="preserve"> "</w:instrText>
      </w:r>
      <w:r w:rsidRPr="00936E49">
        <w:rPr>
          <w:rStyle w:val="Hyperlink"/>
          <w:b/>
          <w:i/>
        </w:rPr>
        <w:instrText>https://www.prisha.co.il/UserFiles/File/pdf/medina/takshir30062014.pdf</w:instrText>
      </w:r>
      <w:r w:rsidRPr="00936E49">
        <w:rPr>
          <w:rStyle w:val="Hyperlink"/>
          <w:b/>
          <w:i/>
          <w:rtl/>
        </w:rPr>
        <w:instrText xml:space="preserve">" 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b/>
          <w:i/>
          <w:rtl/>
        </w:rPr>
        <w:t>תקשי"ר</w:t>
      </w:r>
      <w:r w:rsidR="00A22A87" w:rsidRPr="00936E49">
        <w:rPr>
          <w:rStyle w:val="Hyperlink"/>
          <w:rFonts w:hint="cs"/>
          <w:b/>
          <w:i/>
          <w:rtl/>
        </w:rPr>
        <w:t xml:space="preserve">, "עובדים </w:t>
      </w:r>
      <w:r w:rsidR="00391C70">
        <w:rPr>
          <w:rStyle w:val="Hyperlink"/>
          <w:rFonts w:hint="cs"/>
          <w:b/>
          <w:i/>
          <w:rtl/>
        </w:rPr>
        <w:t>בשכר</w:t>
      </w:r>
      <w:r w:rsidR="00A22A87" w:rsidRPr="00936E49">
        <w:rPr>
          <w:rStyle w:val="Hyperlink"/>
          <w:rFonts w:hint="cs"/>
          <w:b/>
          <w:i/>
          <w:rtl/>
        </w:rPr>
        <w:t xml:space="preserve"> סטודנטים", פרק</w:t>
      </w:r>
      <w:r w:rsidR="00A22A87" w:rsidRPr="00936E49">
        <w:rPr>
          <w:rStyle w:val="Hyperlink"/>
          <w:b/>
          <w:i/>
          <w:rtl/>
        </w:rPr>
        <w:t xml:space="preserve"> 24.15</w:t>
      </w:r>
      <w:r w:rsidR="00A22A87" w:rsidRPr="00936E49">
        <w:rPr>
          <w:rStyle w:val="Hyperlink"/>
          <w:rFonts w:hint="cs"/>
          <w:b/>
          <w:i/>
          <w:rtl/>
        </w:rPr>
        <w:t>.</w:t>
      </w:r>
    </w:p>
    <w:p w14:paraId="2772BCE1" w14:textId="77777777" w:rsidR="00A22A87" w:rsidRPr="00432A61" w:rsidRDefault="00A80B34" w:rsidP="00E651B0">
      <w:pPr>
        <w:pStyle w:val="2"/>
      </w:pPr>
      <w:r w:rsidRPr="00936E49">
        <w:rPr>
          <w:rStyle w:val="Hyperlink"/>
          <w:b/>
          <w:i/>
          <w:rtl/>
        </w:rPr>
        <w:lastRenderedPageBreak/>
        <w:fldChar w:fldCharType="end"/>
      </w:r>
      <w:r w:rsidRPr="00936E49">
        <w:rPr>
          <w:rStyle w:val="Hyperlink"/>
          <w:b/>
          <w:i/>
          <w:rtl/>
        </w:rPr>
        <w:fldChar w:fldCharType="begin"/>
      </w:r>
      <w:r w:rsidRPr="00936E49">
        <w:rPr>
          <w:rStyle w:val="Hyperlink"/>
          <w:b/>
          <w:i/>
          <w:rtl/>
        </w:rPr>
        <w:instrText xml:space="preserve"> </w:instrText>
      </w:r>
      <w:r w:rsidRPr="00936E49">
        <w:rPr>
          <w:rStyle w:val="Hyperlink"/>
          <w:b/>
          <w:i/>
        </w:rPr>
        <w:instrText>HYPERLINK</w:instrText>
      </w:r>
      <w:r w:rsidRPr="00936E49">
        <w:rPr>
          <w:rStyle w:val="Hyperlink"/>
          <w:b/>
          <w:i/>
          <w:rtl/>
        </w:rPr>
        <w:instrText xml:space="preserve"> "</w:instrText>
      </w:r>
      <w:r w:rsidRPr="00936E49">
        <w:rPr>
          <w:rStyle w:val="Hyperlink"/>
          <w:b/>
          <w:i/>
        </w:rPr>
        <w:instrText>https://www.prisha.co.il/UserFiles/File/pdf/medina/takshir30062014.pdf</w:instrText>
      </w:r>
      <w:r w:rsidRPr="00936E49">
        <w:rPr>
          <w:rStyle w:val="Hyperlink"/>
          <w:b/>
          <w:i/>
          <w:rtl/>
        </w:rPr>
        <w:instrText xml:space="preserve">" 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rFonts w:hint="cs"/>
          <w:b/>
          <w:i/>
          <w:rtl/>
        </w:rPr>
        <w:t>תקשי"ר, "</w:t>
      </w:r>
      <w:proofErr w:type="spellStart"/>
      <w:r w:rsidR="00A22A87" w:rsidRPr="00936E49">
        <w:rPr>
          <w:rStyle w:val="Hyperlink"/>
          <w:rFonts w:hint="cs"/>
          <w:b/>
          <w:i/>
          <w:rtl/>
        </w:rPr>
        <w:t>קצובת</w:t>
      </w:r>
      <w:proofErr w:type="spellEnd"/>
      <w:r w:rsidR="00A22A87" w:rsidRPr="00936E49">
        <w:rPr>
          <w:rStyle w:val="Hyperlink"/>
          <w:rFonts w:hint="cs"/>
          <w:b/>
          <w:i/>
          <w:rtl/>
        </w:rPr>
        <w:t xml:space="preserve"> אש"ל", פרק 26.2.</w:t>
      </w:r>
    </w:p>
    <w:p w14:paraId="77C4CA3E" w14:textId="77777777" w:rsidR="00A22A87" w:rsidRPr="00432A61" w:rsidRDefault="00A80B34" w:rsidP="00E651B0">
      <w:pPr>
        <w:pStyle w:val="2"/>
      </w:pPr>
      <w:r w:rsidRPr="00936E49">
        <w:rPr>
          <w:rStyle w:val="Hyperlink"/>
          <w:b/>
          <w:i/>
          <w:rtl/>
        </w:rPr>
        <w:fldChar w:fldCharType="end"/>
      </w:r>
      <w:r w:rsidRPr="00936E49">
        <w:rPr>
          <w:rStyle w:val="Hyperlink"/>
          <w:b/>
          <w:i/>
          <w:rtl/>
        </w:rPr>
        <w:fldChar w:fldCharType="begin"/>
      </w:r>
      <w:r w:rsidRPr="00936E49">
        <w:rPr>
          <w:rStyle w:val="Hyperlink"/>
          <w:b/>
          <w:i/>
          <w:rtl/>
        </w:rPr>
        <w:instrText xml:space="preserve"> </w:instrText>
      </w:r>
      <w:r w:rsidRPr="00936E49">
        <w:rPr>
          <w:rStyle w:val="Hyperlink"/>
          <w:b/>
          <w:i/>
        </w:rPr>
        <w:instrText>HYPERLINK</w:instrText>
      </w:r>
      <w:r w:rsidRPr="00936E49">
        <w:rPr>
          <w:rStyle w:val="Hyperlink"/>
          <w:b/>
          <w:i/>
          <w:rtl/>
        </w:rPr>
        <w:instrText xml:space="preserve"> "</w:instrText>
      </w:r>
      <w:r w:rsidRPr="00936E49">
        <w:rPr>
          <w:rStyle w:val="Hyperlink"/>
          <w:b/>
          <w:i/>
        </w:rPr>
        <w:instrText>https://www.prisha.co.il/UserFiles/File/pdf/medina/takshir30062014.pdf</w:instrText>
      </w:r>
      <w:r w:rsidRPr="00936E49">
        <w:rPr>
          <w:rStyle w:val="Hyperlink"/>
          <w:b/>
          <w:i/>
          <w:rtl/>
        </w:rPr>
        <w:instrText xml:space="preserve">" 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rFonts w:hint="cs"/>
          <w:b/>
          <w:i/>
          <w:rtl/>
        </w:rPr>
        <w:t>תקשי"ר, "תשלום בעד עבודה בשעות נוספות או ביום מנוחה",</w:t>
      </w:r>
      <w:r w:rsidR="00667DDF">
        <w:rPr>
          <w:rStyle w:val="Hyperlink"/>
          <w:rFonts w:hint="cs"/>
          <w:b/>
          <w:i/>
          <w:rtl/>
        </w:rPr>
        <w:t xml:space="preserve"> </w:t>
      </w:r>
      <w:r w:rsidR="00A22A87" w:rsidRPr="00936E49">
        <w:rPr>
          <w:rStyle w:val="Hyperlink"/>
          <w:rFonts w:hint="cs"/>
          <w:b/>
          <w:i/>
          <w:rtl/>
        </w:rPr>
        <w:t>פרק 27.2.</w:t>
      </w:r>
    </w:p>
    <w:p w14:paraId="538FA9CD" w14:textId="77777777" w:rsidR="00A22A87" w:rsidRPr="00432A61" w:rsidRDefault="00A80B34" w:rsidP="00E651B0">
      <w:pPr>
        <w:pStyle w:val="2"/>
      </w:pPr>
      <w:r w:rsidRPr="00936E49">
        <w:rPr>
          <w:rStyle w:val="Hyperlink"/>
          <w:b/>
          <w:i/>
          <w:rtl/>
        </w:rPr>
        <w:fldChar w:fldCharType="end"/>
      </w:r>
      <w:r w:rsidRPr="00936E49">
        <w:rPr>
          <w:rStyle w:val="Hyperlink"/>
          <w:b/>
          <w:i/>
          <w:rtl/>
        </w:rPr>
        <w:fldChar w:fldCharType="begin"/>
      </w:r>
      <w:r w:rsidRPr="00936E49">
        <w:rPr>
          <w:rStyle w:val="Hyperlink"/>
          <w:b/>
          <w:i/>
          <w:rtl/>
        </w:rPr>
        <w:instrText xml:space="preserve"> </w:instrText>
      </w:r>
      <w:r w:rsidRPr="00936E49">
        <w:rPr>
          <w:rStyle w:val="Hyperlink"/>
          <w:b/>
          <w:i/>
        </w:rPr>
        <w:instrText>HYPERLINK</w:instrText>
      </w:r>
      <w:r w:rsidRPr="00936E49">
        <w:rPr>
          <w:rStyle w:val="Hyperlink"/>
          <w:b/>
          <w:i/>
          <w:rtl/>
        </w:rPr>
        <w:instrText xml:space="preserve"> "</w:instrText>
      </w:r>
      <w:r w:rsidRPr="00936E49">
        <w:rPr>
          <w:rStyle w:val="Hyperlink"/>
          <w:b/>
          <w:i/>
        </w:rPr>
        <w:instrText>https://www.prisha.co.il/UserFiles/File/pdf/medina/takshir30062014.pdf</w:instrText>
      </w:r>
      <w:r w:rsidRPr="00936E49">
        <w:rPr>
          <w:rStyle w:val="Hyperlink"/>
          <w:b/>
          <w:i/>
          <w:rtl/>
        </w:rPr>
        <w:instrText xml:space="preserve">" 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rFonts w:hint="cs"/>
          <w:b/>
          <w:i/>
          <w:rtl/>
        </w:rPr>
        <w:t>תקשי"ר, "תמורה בעד עבודה במשמרת", פרק 27.62.</w:t>
      </w:r>
    </w:p>
    <w:p w14:paraId="49721249" w14:textId="77777777" w:rsidR="00A22A87" w:rsidRPr="00432A61" w:rsidRDefault="00A80B34" w:rsidP="00E651B0">
      <w:pPr>
        <w:pStyle w:val="2"/>
      </w:pPr>
      <w:r w:rsidRPr="00936E49">
        <w:rPr>
          <w:rStyle w:val="Hyperlink"/>
          <w:b/>
          <w:i/>
          <w:rtl/>
        </w:rPr>
        <w:fldChar w:fldCharType="end"/>
      </w:r>
      <w:r w:rsidRPr="00936E49">
        <w:rPr>
          <w:rStyle w:val="Hyperlink"/>
          <w:b/>
          <w:i/>
          <w:rtl/>
        </w:rPr>
        <w:fldChar w:fldCharType="begin"/>
      </w:r>
      <w:r w:rsidRPr="00936E49">
        <w:rPr>
          <w:rStyle w:val="Hyperlink"/>
          <w:b/>
          <w:i/>
          <w:rtl/>
        </w:rPr>
        <w:instrText xml:space="preserve"> </w:instrText>
      </w:r>
      <w:r w:rsidRPr="00936E49">
        <w:rPr>
          <w:rStyle w:val="Hyperlink"/>
          <w:b/>
          <w:i/>
        </w:rPr>
        <w:instrText>HYPERLINK</w:instrText>
      </w:r>
      <w:r w:rsidRPr="00936E49">
        <w:rPr>
          <w:rStyle w:val="Hyperlink"/>
          <w:b/>
          <w:i/>
          <w:rtl/>
        </w:rPr>
        <w:instrText xml:space="preserve"> "</w:instrText>
      </w:r>
      <w:r w:rsidRPr="00936E49">
        <w:rPr>
          <w:rStyle w:val="Hyperlink"/>
          <w:b/>
          <w:i/>
        </w:rPr>
        <w:instrText>https://www.prisha.co.il/UserFiles/File/pdf/medina/takshir30062014.pdf</w:instrText>
      </w:r>
      <w:r w:rsidRPr="00936E49">
        <w:rPr>
          <w:rStyle w:val="Hyperlink"/>
          <w:b/>
          <w:i/>
          <w:rtl/>
        </w:rPr>
        <w:instrText xml:space="preserve">" </w:instrText>
      </w:r>
      <w:r w:rsidRPr="00936E49">
        <w:rPr>
          <w:rStyle w:val="Hyperlink"/>
          <w:b/>
          <w:i/>
          <w:rtl/>
        </w:rPr>
        <w:fldChar w:fldCharType="separate"/>
      </w:r>
      <w:r w:rsidR="00A22A87" w:rsidRPr="00936E49">
        <w:rPr>
          <w:rStyle w:val="Hyperlink"/>
          <w:rFonts w:hint="cs"/>
          <w:b/>
          <w:i/>
          <w:rtl/>
        </w:rPr>
        <w:t>תקשי"ר, "ימי בחירה לעובד בשכר סטודנטים"</w:t>
      </w:r>
      <w:r w:rsidR="00667DDF">
        <w:rPr>
          <w:rStyle w:val="Hyperlink"/>
          <w:rFonts w:hint="cs"/>
          <w:b/>
          <w:i/>
          <w:rtl/>
        </w:rPr>
        <w:t>,</w:t>
      </w:r>
      <w:r w:rsidR="00A22A87" w:rsidRPr="00936E49">
        <w:rPr>
          <w:rStyle w:val="Hyperlink"/>
          <w:rFonts w:hint="cs"/>
          <w:b/>
          <w:i/>
          <w:rtl/>
        </w:rPr>
        <w:t xml:space="preserve"> פרק 32.43.</w:t>
      </w:r>
    </w:p>
    <w:p w14:paraId="5F793225" w14:textId="233B856E" w:rsidR="009008F5" w:rsidRPr="00432A61" w:rsidRDefault="00A80B34" w:rsidP="008F2E0A">
      <w:pPr>
        <w:pStyle w:val="2"/>
        <w:rPr>
          <w:rStyle w:val="Hyperlink"/>
          <w:color w:val="auto"/>
          <w:u w:val="none"/>
        </w:rPr>
      </w:pPr>
      <w:r w:rsidRPr="00936E49">
        <w:rPr>
          <w:rStyle w:val="Hyperlink"/>
          <w:b/>
          <w:i/>
          <w:rtl/>
        </w:rPr>
        <w:fldChar w:fldCharType="end"/>
      </w:r>
      <w:hyperlink r:id="rId54" w:history="1">
        <w:r w:rsidR="009008F5" w:rsidRPr="009008F5">
          <w:rPr>
            <w:rStyle w:val="Hyperlink"/>
            <w:rFonts w:cs="Arial" w:hint="cs"/>
            <w:rtl/>
          </w:rPr>
          <w:t>תקשי"ר, "זכויות בקשר להורות", פרק 35.11</w:t>
        </w:r>
      </w:hyperlink>
      <w:r w:rsidR="009008F5">
        <w:rPr>
          <w:rStyle w:val="Hyperlink"/>
          <w:rFonts w:hint="cs"/>
          <w:color w:val="auto"/>
          <w:u w:val="none"/>
          <w:rtl/>
        </w:rPr>
        <w:t>.</w:t>
      </w:r>
    </w:p>
    <w:p w14:paraId="0EA31E7D" w14:textId="47859D71" w:rsidR="002A05F1" w:rsidRPr="00432A61" w:rsidRDefault="00605CAE" w:rsidP="00E651B0">
      <w:pPr>
        <w:pStyle w:val="2"/>
      </w:pPr>
      <w:hyperlink r:id="rId55" w:history="1">
        <w:r w:rsidR="002A05F1" w:rsidRPr="00E034DE">
          <w:rPr>
            <w:rStyle w:val="Hyperlink"/>
            <w:rFonts w:hint="cs"/>
            <w:rtl/>
          </w:rPr>
          <w:t>תקשי"ר, ''כללים, הגדרות ופירושים'', מס' 01.1.</w:t>
        </w:r>
      </w:hyperlink>
    </w:p>
    <w:p w14:paraId="4B9AB353" w14:textId="53EF88D8" w:rsidR="00A22A87" w:rsidRPr="00432A61" w:rsidRDefault="00605CAE" w:rsidP="00E651B0">
      <w:pPr>
        <w:pStyle w:val="2"/>
      </w:pPr>
      <w:hyperlink r:id="rId56" w:history="1">
        <w:r w:rsidR="00BB2165" w:rsidRPr="00AA36B7">
          <w:rPr>
            <w:rStyle w:val="Hyperlink"/>
            <w:rFonts w:hint="eastAsia"/>
            <w:rtl/>
          </w:rPr>
          <w:t>חוזר</w:t>
        </w:r>
        <w:r w:rsidR="00BB2165" w:rsidRPr="00AA36B7">
          <w:rPr>
            <w:rStyle w:val="Hyperlink"/>
            <w:rtl/>
          </w:rPr>
          <w:t xml:space="preserve"> נציבות שירות המדינה</w:t>
        </w:r>
        <w:r w:rsidR="004A6E44">
          <w:rPr>
            <w:rStyle w:val="Hyperlink"/>
            <w:rFonts w:hint="cs"/>
            <w:rtl/>
          </w:rPr>
          <w:t>,</w:t>
        </w:r>
        <w:r w:rsidR="00BB2165" w:rsidRPr="00AA36B7">
          <w:rPr>
            <w:rStyle w:val="Hyperlink"/>
            <w:rtl/>
          </w:rPr>
          <w:t xml:space="preserve"> "העסקת סטודנטים בשירות המדינה"</w:t>
        </w:r>
        <w:r w:rsidR="004A6E44">
          <w:rPr>
            <w:rStyle w:val="Hyperlink"/>
            <w:rFonts w:hint="cs"/>
            <w:rtl/>
          </w:rPr>
          <w:t>,</w:t>
        </w:r>
        <w:r w:rsidR="00BB2165" w:rsidRPr="00AA36B7">
          <w:rPr>
            <w:rStyle w:val="Hyperlink"/>
            <w:rtl/>
          </w:rPr>
          <w:t xml:space="preserve"> מיום 3 באוקטובר 2022</w:t>
        </w:r>
      </w:hyperlink>
      <w:r w:rsidR="00BB2165">
        <w:rPr>
          <w:rStyle w:val="Hyperlink"/>
          <w:rFonts w:hint="cs"/>
          <w:b/>
          <w:i/>
          <w:rtl/>
        </w:rPr>
        <w:t>.</w:t>
      </w:r>
    </w:p>
    <w:p w14:paraId="6582F0C8" w14:textId="3E770BA4" w:rsidR="00BB2165" w:rsidRPr="00432A61" w:rsidRDefault="00605CAE" w:rsidP="00E651B0">
      <w:pPr>
        <w:pStyle w:val="2"/>
      </w:pPr>
      <w:hyperlink r:id="rId57" w:history="1">
        <w:r w:rsidR="00BB2165" w:rsidRPr="00AA36B7">
          <w:rPr>
            <w:rStyle w:val="Hyperlink"/>
            <w:rFonts w:hint="eastAsia"/>
            <w:rtl/>
          </w:rPr>
          <w:t>הסכם</w:t>
        </w:r>
        <w:r w:rsidR="00BB2165" w:rsidRPr="00AA36B7">
          <w:rPr>
            <w:rStyle w:val="Hyperlink"/>
            <w:rtl/>
          </w:rPr>
          <w:t xml:space="preserve"> (קיבוצי)</w:t>
        </w:r>
        <w:r w:rsidR="004A6E44">
          <w:rPr>
            <w:rStyle w:val="Hyperlink"/>
            <w:rFonts w:hint="cs"/>
            <w:rtl/>
          </w:rPr>
          <w:t>,</w:t>
        </w:r>
        <w:r w:rsidR="00BB2165" w:rsidRPr="00AA36B7">
          <w:rPr>
            <w:rStyle w:val="Hyperlink"/>
            <w:rtl/>
          </w:rPr>
          <w:t xml:space="preserve"> "סטודנטים במגזר הציבורי"</w:t>
        </w:r>
        <w:r w:rsidR="004A6E44">
          <w:rPr>
            <w:rStyle w:val="Hyperlink"/>
            <w:rFonts w:hint="cs"/>
            <w:rtl/>
          </w:rPr>
          <w:t>,</w:t>
        </w:r>
        <w:r w:rsidR="00BB2165" w:rsidRPr="00AA36B7">
          <w:rPr>
            <w:rStyle w:val="Hyperlink"/>
            <w:rtl/>
          </w:rPr>
          <w:t xml:space="preserve"> מיום 27 בדצמבר 2022</w:t>
        </w:r>
      </w:hyperlink>
      <w:r w:rsidR="00BB2165">
        <w:rPr>
          <w:rStyle w:val="Hyperlink"/>
          <w:rFonts w:hint="cs"/>
          <w:b/>
          <w:i/>
          <w:rtl/>
        </w:rPr>
        <w:t>.</w:t>
      </w:r>
    </w:p>
    <w:p w14:paraId="550F43D9" w14:textId="6538913F" w:rsidR="00183E61" w:rsidRPr="00432A61" w:rsidRDefault="00605CAE" w:rsidP="00E651B0">
      <w:pPr>
        <w:pStyle w:val="2"/>
      </w:pPr>
      <w:hyperlink r:id="rId58" w:history="1">
        <w:r w:rsidR="0067315C" w:rsidRPr="0067315C">
          <w:rPr>
            <w:rStyle w:val="Hyperlink"/>
            <w:rFonts w:hint="eastAsia"/>
            <w:rtl/>
          </w:rPr>
          <w:t>חוזר</w:t>
        </w:r>
        <w:r w:rsidR="0067315C" w:rsidRPr="0067315C">
          <w:rPr>
            <w:rStyle w:val="Hyperlink"/>
            <w:rtl/>
          </w:rPr>
          <w:t xml:space="preserve"> נציבות שירות המדינה</w:t>
        </w:r>
        <w:r w:rsidR="00A47863">
          <w:rPr>
            <w:rStyle w:val="Hyperlink"/>
            <w:rFonts w:hint="cs"/>
            <w:rtl/>
          </w:rPr>
          <w:t>,</w:t>
        </w:r>
        <w:r w:rsidR="0067315C" w:rsidRPr="0067315C">
          <w:rPr>
            <w:rStyle w:val="Hyperlink"/>
            <w:rtl/>
          </w:rPr>
          <w:t xml:space="preserve"> "העסקת סטודנטים בשירות המדינה"</w:t>
        </w:r>
        <w:r w:rsidR="00A47863">
          <w:rPr>
            <w:rStyle w:val="Hyperlink"/>
            <w:rFonts w:hint="cs"/>
            <w:rtl/>
          </w:rPr>
          <w:t>,</w:t>
        </w:r>
        <w:r w:rsidR="0067315C" w:rsidRPr="0067315C">
          <w:rPr>
            <w:rStyle w:val="Hyperlink"/>
            <w:rtl/>
          </w:rPr>
          <w:t xml:space="preserve"> מיום 29 במרץ 2018</w:t>
        </w:r>
      </w:hyperlink>
      <w:r w:rsidR="00391C70">
        <w:rPr>
          <w:rFonts w:hint="cs"/>
          <w:rtl/>
        </w:rPr>
        <w:t>.</w:t>
      </w:r>
    </w:p>
    <w:p w14:paraId="508212FD" w14:textId="2EC27494" w:rsidR="00BB2165" w:rsidRPr="00432A61" w:rsidRDefault="00605CAE" w:rsidP="00E651B0">
      <w:pPr>
        <w:pStyle w:val="2"/>
      </w:pPr>
      <w:hyperlink r:id="rId59" w:history="1">
        <w:r w:rsidR="00BB2165" w:rsidRPr="00A74743">
          <w:rPr>
            <w:rStyle w:val="Hyperlink"/>
            <w:rtl/>
          </w:rPr>
          <w:t>חוזר הממונה על השכר</w:t>
        </w:r>
        <w:r w:rsidR="00A47863">
          <w:rPr>
            <w:rStyle w:val="Hyperlink"/>
            <w:rFonts w:hint="cs"/>
            <w:rtl/>
          </w:rPr>
          <w:t>,</w:t>
        </w:r>
        <w:r w:rsidR="00BB2165" w:rsidRPr="00A74743">
          <w:rPr>
            <w:rStyle w:val="Hyperlink"/>
            <w:rtl/>
          </w:rPr>
          <w:t xml:space="preserve"> "תיקון הסכם (קיבוצי) סטודנטים מיום 18.4.2016"</w:t>
        </w:r>
        <w:r w:rsidR="00A47863">
          <w:rPr>
            <w:rStyle w:val="Hyperlink"/>
            <w:rFonts w:hint="cs"/>
            <w:rtl/>
          </w:rPr>
          <w:t>,</w:t>
        </w:r>
        <w:r w:rsidR="00BB2165" w:rsidRPr="00A74743">
          <w:rPr>
            <w:rStyle w:val="Hyperlink"/>
            <w:rtl/>
          </w:rPr>
          <w:t xml:space="preserve"> מיום 14 באוגוסט 2023</w:t>
        </w:r>
      </w:hyperlink>
      <w:r w:rsidR="00BB2165">
        <w:rPr>
          <w:rFonts w:hint="cs"/>
          <w:b/>
          <w:i/>
          <w:color w:val="3464BA"/>
          <w:u w:val="dotted" w:color="3464BA"/>
          <w:rtl/>
        </w:rPr>
        <w:t>.</w:t>
      </w:r>
    </w:p>
    <w:p w14:paraId="215A3CE6" w14:textId="731C9DD9" w:rsidR="00BB2165" w:rsidRPr="00432A61" w:rsidRDefault="00605CAE" w:rsidP="00E651B0">
      <w:pPr>
        <w:pStyle w:val="2"/>
      </w:pPr>
      <w:hyperlink r:id="rId60" w:history="1">
        <w:r w:rsidR="00BB2165" w:rsidRPr="00765F6B">
          <w:rPr>
            <w:rStyle w:val="Hyperlink"/>
            <w:rFonts w:hint="eastAsia"/>
            <w:rtl/>
          </w:rPr>
          <w:t>חוזר</w:t>
        </w:r>
        <w:r w:rsidR="00BB2165" w:rsidRPr="00765F6B">
          <w:rPr>
            <w:rStyle w:val="Hyperlink"/>
            <w:rtl/>
          </w:rPr>
          <w:t xml:space="preserve"> נציבות שירות המדינה</w:t>
        </w:r>
        <w:r w:rsidR="004A6E44">
          <w:rPr>
            <w:rStyle w:val="Hyperlink"/>
            <w:rFonts w:hint="cs"/>
            <w:rtl/>
          </w:rPr>
          <w:t>,</w:t>
        </w:r>
        <w:r w:rsidR="00BB2165" w:rsidRPr="00765F6B">
          <w:rPr>
            <w:rStyle w:val="Hyperlink"/>
            <w:rtl/>
          </w:rPr>
          <w:t xml:space="preserve"> "נוהל סבסוד קייטנות ומסגרות קיץ לילדי עובדי שירות המדינה"</w:t>
        </w:r>
        <w:r w:rsidR="004A6E44">
          <w:rPr>
            <w:rStyle w:val="Hyperlink"/>
            <w:rFonts w:hint="cs"/>
            <w:rtl/>
          </w:rPr>
          <w:t>,</w:t>
        </w:r>
        <w:r w:rsidR="00BB2165" w:rsidRPr="00765F6B">
          <w:rPr>
            <w:rStyle w:val="Hyperlink"/>
            <w:rtl/>
          </w:rPr>
          <w:t xml:space="preserve"> מיום 26 ביולי 2023</w:t>
        </w:r>
      </w:hyperlink>
      <w:r w:rsidR="00BB2165" w:rsidRPr="00432A61">
        <w:rPr>
          <w:rtl/>
        </w:rPr>
        <w:t>.</w:t>
      </w:r>
    </w:p>
    <w:p w14:paraId="5CC46015" w14:textId="25F1216C" w:rsidR="00B54E35" w:rsidRPr="00432A61" w:rsidRDefault="00605CAE" w:rsidP="00E651B0">
      <w:pPr>
        <w:pStyle w:val="2"/>
        <w:rPr>
          <w:rtl/>
        </w:rPr>
      </w:pPr>
      <w:hyperlink r:id="rId61" w:history="1">
        <w:r w:rsidR="00B54E35" w:rsidRPr="00B54E35">
          <w:rPr>
            <w:rStyle w:val="Hyperlink"/>
            <w:rFonts w:hint="eastAsia"/>
            <w:rtl/>
          </w:rPr>
          <w:t>נוהל</w:t>
        </w:r>
        <w:r w:rsidR="00B54E35" w:rsidRPr="00B54E35">
          <w:rPr>
            <w:rStyle w:val="Hyperlink"/>
            <w:rtl/>
          </w:rPr>
          <w:t xml:space="preserve"> רווחה - עדכון נוהל רווחה 2022</w:t>
        </w:r>
      </w:hyperlink>
      <w:r w:rsidR="0004366A">
        <w:rPr>
          <w:rStyle w:val="Hyperlink"/>
          <w:rFonts w:hint="cs"/>
          <w:rtl/>
        </w:rPr>
        <w:t>.</w:t>
      </w:r>
    </w:p>
    <w:p w14:paraId="707516B3" w14:textId="62064D82" w:rsidR="0004366A" w:rsidRDefault="00605CAE" w:rsidP="00E651B0">
      <w:pPr>
        <w:pStyle w:val="2"/>
      </w:pPr>
      <w:hyperlink r:id="rId62" w:anchor=":~:text=%D7%9E%D7%99%D7%A0%D7%99%D7%9E%D7%95%D7%9D%20%D7%95%D7%9E%D7%A7%D7%A1%D7%99%D7%9E%D7%95%D7%9D%20%D7%94%D7%AA%D7%92%D7%9E%D7%95%D7%9C%20%D7%9C%D7%AA%D7%A9%D7%9C%D7%95%D7%9D&amp;text=%D7%9E%D7%99%D7%A0%D7%99%D7%9E%D7%95%D7%9D%20%D7%94%D7%AA%D7%92%D7%9E%" w:history="1">
        <w:r w:rsidR="0004366A" w:rsidRPr="00EC776E">
          <w:rPr>
            <w:rStyle w:val="Hyperlink"/>
            <w:rFonts w:hint="eastAsia"/>
            <w:rtl/>
          </w:rPr>
          <w:t>הנחיות</w:t>
        </w:r>
        <w:r w:rsidR="0004366A" w:rsidRPr="00EC776E">
          <w:rPr>
            <w:rStyle w:val="Hyperlink"/>
            <w:rtl/>
          </w:rPr>
          <w:t xml:space="preserve"> הביטוח הלאומי</w:t>
        </w:r>
      </w:hyperlink>
      <w:r w:rsidR="0004366A">
        <w:rPr>
          <w:rFonts w:hint="cs"/>
          <w:rtl/>
        </w:rPr>
        <w:t>.</w:t>
      </w:r>
    </w:p>
    <w:p w14:paraId="46E45BD1" w14:textId="2CE47075" w:rsidR="009008F5" w:rsidRPr="00432A61" w:rsidRDefault="00605CAE" w:rsidP="00E651B0">
      <w:pPr>
        <w:pStyle w:val="2"/>
        <w:rPr>
          <w:rtl/>
        </w:rPr>
      </w:pPr>
      <w:hyperlink r:id="rId63" w:history="1">
        <w:r w:rsidR="009008F5" w:rsidRPr="00B54E35">
          <w:rPr>
            <w:rStyle w:val="Hyperlink"/>
            <w:rFonts w:hint="eastAsia"/>
            <w:rtl/>
          </w:rPr>
          <w:t>טופס</w:t>
        </w:r>
        <w:r w:rsidR="009008F5" w:rsidRPr="00B54E35">
          <w:rPr>
            <w:rStyle w:val="Hyperlink"/>
            <w:rtl/>
          </w:rPr>
          <w:t xml:space="preserve"> 2740 - בקשה להיתר עבודה פרטית</w:t>
        </w:r>
      </w:hyperlink>
      <w:r w:rsidR="009008F5">
        <w:rPr>
          <w:rFonts w:hint="cs"/>
          <w:rtl/>
        </w:rPr>
        <w:t>.</w:t>
      </w:r>
    </w:p>
    <w:p w14:paraId="11A6534A" w14:textId="75C16C68" w:rsidR="00313026" w:rsidRPr="00B57519" w:rsidRDefault="00BB2165" w:rsidP="00C00FC9">
      <w:pPr>
        <w:pStyle w:val="1"/>
      </w:pPr>
      <w:r>
        <w:rPr>
          <w:rFonts w:hint="cs"/>
          <w:rtl/>
        </w:rPr>
        <w:t>נ</w:t>
      </w:r>
      <w:r w:rsidR="00376185" w:rsidRPr="00B57519">
        <w:rPr>
          <w:rFonts w:hint="cs"/>
          <w:rtl/>
        </w:rPr>
        <w:t>ספחים</w:t>
      </w:r>
    </w:p>
    <w:p w14:paraId="34D5F4F5" w14:textId="77777777" w:rsidR="00F3735B" w:rsidRPr="00432A61" w:rsidRDefault="00605CAE" w:rsidP="00E651B0">
      <w:pPr>
        <w:pStyle w:val="2"/>
      </w:pPr>
      <w:hyperlink w:anchor="נספח_א" w:history="1">
        <w:r w:rsidR="00A22A87" w:rsidRPr="00B57519">
          <w:rPr>
            <w:rStyle w:val="Hyperlink"/>
            <w:rFonts w:hint="cs"/>
            <w:b/>
            <w:i/>
            <w:rtl/>
          </w:rPr>
          <w:t xml:space="preserve">נספח א </w:t>
        </w:r>
        <w:r w:rsidR="007D48A5">
          <w:rPr>
            <w:rStyle w:val="Hyperlink"/>
            <w:rFonts w:hint="cs"/>
            <w:b/>
            <w:i/>
            <w:rtl/>
          </w:rPr>
          <w:t>-</w:t>
        </w:r>
        <w:r w:rsidR="007D48A5" w:rsidRPr="00B57519">
          <w:rPr>
            <w:rStyle w:val="Hyperlink"/>
            <w:rFonts w:hint="cs"/>
            <w:b/>
            <w:i/>
            <w:rtl/>
          </w:rPr>
          <w:t xml:space="preserve"> </w:t>
        </w:r>
        <w:r w:rsidR="00F3735B" w:rsidRPr="00B57519">
          <w:rPr>
            <w:rStyle w:val="Hyperlink"/>
            <w:rFonts w:hint="cs"/>
            <w:b/>
            <w:i/>
            <w:rtl/>
          </w:rPr>
          <w:t>הגדרות.</w:t>
        </w:r>
      </w:hyperlink>
    </w:p>
    <w:p w14:paraId="51D7D4DC" w14:textId="3D7ABEF7" w:rsidR="00F3735B" w:rsidRPr="00432A61" w:rsidRDefault="00B5417D" w:rsidP="00E651B0">
      <w:pPr>
        <w:pStyle w:val="2"/>
      </w:pPr>
      <w:r>
        <w:rPr>
          <w:rStyle w:val="Hyperlink"/>
          <w:b/>
          <w:i/>
          <w:rtl/>
        </w:rPr>
        <w:fldChar w:fldCharType="begin"/>
      </w:r>
      <w:r w:rsidR="003065F6">
        <w:rPr>
          <w:rStyle w:val="Hyperlink"/>
          <w:b/>
          <w:i/>
        </w:rPr>
        <w:instrText>HYPERLINK</w:instrText>
      </w:r>
      <w:r w:rsidR="003065F6">
        <w:rPr>
          <w:rStyle w:val="Hyperlink"/>
          <w:b/>
          <w:i/>
          <w:rtl/>
        </w:rPr>
        <w:instrText xml:space="preserve">  \</w:instrText>
      </w:r>
      <w:r w:rsidR="003065F6">
        <w:rPr>
          <w:rStyle w:val="Hyperlink"/>
          <w:b/>
          <w:i/>
        </w:rPr>
        <w:instrText>l</w:instrText>
      </w:r>
      <w:r w:rsidR="003065F6">
        <w:rPr>
          <w:rStyle w:val="Hyperlink"/>
          <w:b/>
          <w:i/>
          <w:rtl/>
        </w:rPr>
        <w:instrText xml:space="preserve"> "נספח_ב"</w:instrText>
      </w:r>
      <w:r>
        <w:rPr>
          <w:rStyle w:val="Hyperlink"/>
          <w:b/>
          <w:i/>
          <w:rtl/>
        </w:rPr>
        <w:fldChar w:fldCharType="separate"/>
      </w:r>
      <w:r w:rsidR="00F3735B" w:rsidRPr="00B5417D">
        <w:rPr>
          <w:rStyle w:val="Hyperlink"/>
          <w:rFonts w:hint="cs"/>
          <w:b/>
          <w:i/>
          <w:rtl/>
        </w:rPr>
        <w:t xml:space="preserve">נספח </w:t>
      </w:r>
      <w:r w:rsidR="003065F6">
        <w:rPr>
          <w:rStyle w:val="Hyperlink"/>
          <w:rFonts w:hint="cs"/>
          <w:b/>
          <w:i/>
          <w:rtl/>
        </w:rPr>
        <w:t>ב</w:t>
      </w:r>
      <w:r w:rsidR="003065F6" w:rsidRPr="00A21F49">
        <w:rPr>
          <w:rStyle w:val="Hyperlink"/>
          <w:rFonts w:hint="cs"/>
          <w:b/>
          <w:i/>
          <w:rtl/>
        </w:rPr>
        <w:t xml:space="preserve"> </w:t>
      </w:r>
      <w:r w:rsidR="00F3735B" w:rsidRPr="007F62F4">
        <w:rPr>
          <w:rStyle w:val="Hyperlink"/>
          <w:rFonts w:hint="cs"/>
          <w:b/>
          <w:i/>
          <w:rtl/>
        </w:rPr>
        <w:t xml:space="preserve">- </w:t>
      </w:r>
      <w:r w:rsidR="00A22A87" w:rsidRPr="007F62F4">
        <w:rPr>
          <w:rStyle w:val="Hyperlink"/>
          <w:rFonts w:hint="cs"/>
          <w:b/>
          <w:i/>
          <w:rtl/>
        </w:rPr>
        <w:t>הנחיות ל</w:t>
      </w:r>
      <w:r w:rsidR="00A22A87" w:rsidRPr="00195595">
        <w:rPr>
          <w:rStyle w:val="Hyperlink"/>
          <w:rFonts w:hint="cs"/>
          <w:b/>
          <w:i/>
          <w:rtl/>
        </w:rPr>
        <w:t xml:space="preserve">תשלום שכר סטודנטים במערכת </w:t>
      </w:r>
      <w:r w:rsidR="00EB5868">
        <w:rPr>
          <w:rStyle w:val="Hyperlink"/>
          <w:rFonts w:hint="cs"/>
          <w:b/>
          <w:i/>
          <w:rtl/>
        </w:rPr>
        <w:t>השכר</w:t>
      </w:r>
      <w:r w:rsidR="00025691">
        <w:rPr>
          <w:rStyle w:val="Hyperlink"/>
          <w:rFonts w:hint="cs"/>
          <w:b/>
          <w:i/>
          <w:rtl/>
        </w:rPr>
        <w:t>.</w:t>
      </w:r>
    </w:p>
    <w:p w14:paraId="600DDC21" w14:textId="272BC287" w:rsidR="00A22A87" w:rsidRPr="00432A61" w:rsidRDefault="00B5417D" w:rsidP="00E651B0">
      <w:pPr>
        <w:pStyle w:val="2"/>
      </w:pPr>
      <w:r>
        <w:rPr>
          <w:rStyle w:val="Hyperlink"/>
          <w:b/>
          <w:i/>
          <w:rtl/>
        </w:rPr>
        <w:fldChar w:fldCharType="end"/>
      </w:r>
      <w:hyperlink w:anchor="נספח_ג" w:history="1">
        <w:r w:rsidR="00A22A87" w:rsidRPr="003065F6">
          <w:rPr>
            <w:rStyle w:val="Hyperlink"/>
            <w:rFonts w:hint="cs"/>
            <w:b/>
            <w:i/>
            <w:rtl/>
          </w:rPr>
          <w:t xml:space="preserve">נספח </w:t>
        </w:r>
        <w:r w:rsidR="003065F6" w:rsidRPr="003065F6">
          <w:rPr>
            <w:rStyle w:val="Hyperlink"/>
            <w:rFonts w:hint="cs"/>
            <w:b/>
            <w:i/>
            <w:rtl/>
          </w:rPr>
          <w:t>ג</w:t>
        </w:r>
        <w:r w:rsidR="003065F6" w:rsidRPr="003065F6">
          <w:rPr>
            <w:rStyle w:val="Hyperlink"/>
            <w:b/>
            <w:i/>
            <w:rtl/>
          </w:rPr>
          <w:t xml:space="preserve"> </w:t>
        </w:r>
        <w:r w:rsidR="007D48A5" w:rsidRPr="003065F6">
          <w:rPr>
            <w:rStyle w:val="Hyperlink"/>
            <w:b/>
            <w:i/>
            <w:rtl/>
          </w:rPr>
          <w:t xml:space="preserve">- </w:t>
        </w:r>
        <w:r w:rsidR="00A22A87" w:rsidRPr="003065F6">
          <w:rPr>
            <w:rStyle w:val="Hyperlink"/>
            <w:rFonts w:hint="eastAsia"/>
            <w:b/>
            <w:i/>
            <w:rtl/>
          </w:rPr>
          <w:t>טבלת</w:t>
        </w:r>
        <w:r w:rsidR="00A22A87" w:rsidRPr="003065F6">
          <w:rPr>
            <w:rStyle w:val="Hyperlink"/>
            <w:b/>
            <w:i/>
            <w:rtl/>
          </w:rPr>
          <w:t xml:space="preserve"> </w:t>
        </w:r>
        <w:r w:rsidR="00A22A87" w:rsidRPr="003065F6">
          <w:rPr>
            <w:rStyle w:val="Hyperlink"/>
            <w:rFonts w:hint="eastAsia"/>
            <w:b/>
            <w:i/>
            <w:rtl/>
          </w:rPr>
          <w:t>שינויים</w:t>
        </w:r>
        <w:r w:rsidR="00A22A87" w:rsidRPr="003065F6">
          <w:rPr>
            <w:rStyle w:val="Hyperlink"/>
            <w:b/>
            <w:i/>
            <w:rtl/>
          </w:rPr>
          <w:t xml:space="preserve"> </w:t>
        </w:r>
        <w:r w:rsidR="00A22A87" w:rsidRPr="003065F6">
          <w:rPr>
            <w:rStyle w:val="Hyperlink"/>
            <w:rFonts w:hint="eastAsia"/>
            <w:b/>
            <w:i/>
            <w:rtl/>
          </w:rPr>
          <w:t>שבוצעו</w:t>
        </w:r>
        <w:r w:rsidR="00A22A87" w:rsidRPr="003065F6">
          <w:rPr>
            <w:rStyle w:val="Hyperlink"/>
            <w:b/>
            <w:i/>
            <w:rtl/>
          </w:rPr>
          <w:t xml:space="preserve"> </w:t>
        </w:r>
        <w:r w:rsidR="00A22A87" w:rsidRPr="003065F6">
          <w:rPr>
            <w:rStyle w:val="Hyperlink"/>
            <w:rFonts w:hint="eastAsia"/>
            <w:b/>
            <w:i/>
            <w:rtl/>
          </w:rPr>
          <w:t>בהוראה</w:t>
        </w:r>
        <w:r w:rsidR="00A22A87" w:rsidRPr="003065F6">
          <w:rPr>
            <w:rStyle w:val="Hyperlink"/>
            <w:b/>
            <w:i/>
            <w:rtl/>
          </w:rPr>
          <w:t>.</w:t>
        </w:r>
      </w:hyperlink>
    </w:p>
    <w:p w14:paraId="0EC2C086" w14:textId="77777777" w:rsidR="00313026" w:rsidRPr="00E651B0" w:rsidRDefault="00376185" w:rsidP="00E651B0">
      <w:pPr>
        <w:pStyle w:val="-"/>
      </w:pPr>
      <w:bookmarkStart w:id="11" w:name="_נספח_א_–"/>
      <w:bookmarkStart w:id="12" w:name="_נספח_א_–_[טבלת_שינויים_שבוצעו_בהורא"/>
      <w:bookmarkEnd w:id="11"/>
      <w:bookmarkEnd w:id="12"/>
      <w:r w:rsidRPr="00E651B0">
        <w:rPr>
          <w:rFonts w:hint="cs"/>
          <w:rtl/>
        </w:rPr>
        <w:lastRenderedPageBreak/>
        <w:t>נ</w:t>
      </w:r>
      <w:bookmarkStart w:id="13" w:name="נספח_א"/>
      <w:bookmarkEnd w:id="13"/>
      <w:r w:rsidRPr="00E651B0">
        <w:rPr>
          <w:rFonts w:hint="cs"/>
          <w:rtl/>
        </w:rPr>
        <w:t>ספח א</w:t>
      </w:r>
    </w:p>
    <w:p w14:paraId="606082AF" w14:textId="77777777" w:rsidR="00313026" w:rsidRPr="00E651B0" w:rsidRDefault="00376185" w:rsidP="00E651B0">
      <w:pPr>
        <w:pStyle w:val="-0"/>
      </w:pPr>
      <w:r w:rsidRPr="00E651B0">
        <w:rPr>
          <w:rFonts w:hint="cs"/>
          <w:rtl/>
        </w:rPr>
        <w:t>הגדרות</w:t>
      </w:r>
    </w:p>
    <w:p w14:paraId="718261A4" w14:textId="77777777" w:rsidR="00313026" w:rsidRPr="00B57519" w:rsidRDefault="00313026" w:rsidP="00C00FC9"/>
    <w:p w14:paraId="0EBE8710" w14:textId="77777777" w:rsidR="00766006" w:rsidRPr="00E034DE" w:rsidRDefault="00766006" w:rsidP="00E651B0">
      <w:pPr>
        <w:pStyle w:val="a"/>
        <w:numPr>
          <w:ilvl w:val="0"/>
          <w:numId w:val="37"/>
        </w:numPr>
        <w:rPr>
          <w:rtl/>
        </w:rPr>
      </w:pPr>
      <w:r w:rsidRPr="00E034DE">
        <w:rPr>
          <w:rFonts w:hint="cs"/>
          <w:u w:val="single"/>
          <w:rtl/>
        </w:rPr>
        <w:t>אחראי</w:t>
      </w:r>
      <w:r w:rsidRPr="00E034DE">
        <w:rPr>
          <w:rFonts w:hint="cs"/>
          <w:rtl/>
        </w:rPr>
        <w:t xml:space="preserve"> </w:t>
      </w:r>
      <w:r w:rsidRPr="00E034DE">
        <w:rPr>
          <w:rtl/>
        </w:rPr>
        <w:t>–</w:t>
      </w:r>
      <w:r w:rsidRPr="00E034DE">
        <w:rPr>
          <w:rFonts w:hint="cs"/>
          <w:rtl/>
        </w:rPr>
        <w:t xml:space="preserve">  </w:t>
      </w:r>
      <w:r>
        <w:rPr>
          <w:rFonts w:hint="cs"/>
          <w:rtl/>
        </w:rPr>
        <w:t>כמוגדר</w:t>
      </w:r>
      <w:r w:rsidRPr="00E034DE">
        <w:rPr>
          <w:rtl/>
        </w:rPr>
        <w:t xml:space="preserve"> ב</w:t>
      </w:r>
      <w:hyperlink r:id="rId64" w:history="1">
        <w:r w:rsidRPr="00E034DE">
          <w:rPr>
            <w:rStyle w:val="Hyperlink"/>
            <w:rFonts w:hint="cs"/>
            <w:rtl/>
          </w:rPr>
          <w:t>תקשי"ר, ''כללים, הגדרות ופירושים'', מס' 01.1.</w:t>
        </w:r>
      </w:hyperlink>
    </w:p>
    <w:p w14:paraId="31E8CA43" w14:textId="3C927D5F" w:rsidR="00635119" w:rsidRPr="00B57519" w:rsidRDefault="00635119" w:rsidP="00BB1DF9">
      <w:pPr>
        <w:pStyle w:val="a"/>
        <w:numPr>
          <w:ilvl w:val="0"/>
          <w:numId w:val="37"/>
        </w:numPr>
        <w:rPr>
          <w:rtl/>
        </w:rPr>
      </w:pPr>
      <w:r w:rsidRPr="00EF4FA6">
        <w:rPr>
          <w:u w:val="single"/>
          <w:rtl/>
        </w:rPr>
        <w:t>העסקה מלאה</w:t>
      </w:r>
      <w:r w:rsidRPr="00B57519">
        <w:rPr>
          <w:rtl/>
        </w:rPr>
        <w:t xml:space="preserve"> – סטודנט המועסק בהיקף </w:t>
      </w:r>
      <w:r w:rsidR="002F730D">
        <w:rPr>
          <w:rFonts w:hint="cs"/>
          <w:rtl/>
        </w:rPr>
        <w:t>שבין 96 ל-120</w:t>
      </w:r>
      <w:r w:rsidR="00EB3CAF">
        <w:rPr>
          <w:rFonts w:hint="cs"/>
          <w:rtl/>
        </w:rPr>
        <w:t xml:space="preserve"> </w:t>
      </w:r>
      <w:r w:rsidRPr="00B57519">
        <w:rPr>
          <w:rtl/>
        </w:rPr>
        <w:t>שעות חודשיות</w:t>
      </w:r>
      <w:r w:rsidR="003E5C17">
        <w:rPr>
          <w:rFonts w:hint="cs"/>
          <w:rtl/>
        </w:rPr>
        <w:t xml:space="preserve"> כמפורט בסעיף </w:t>
      </w:r>
      <w:r w:rsidR="00BF3FEF">
        <w:rPr>
          <w:rtl/>
        </w:rPr>
        <w:fldChar w:fldCharType="begin"/>
      </w:r>
      <w:r w:rsidR="00BF3FEF">
        <w:rPr>
          <w:rtl/>
        </w:rPr>
        <w:instrText xml:space="preserve"> </w:instrText>
      </w:r>
      <w:r w:rsidR="00BF3FEF">
        <w:rPr>
          <w:rFonts w:hint="cs"/>
        </w:rPr>
        <w:instrText>REF</w:instrText>
      </w:r>
      <w:r w:rsidR="00BF3FEF">
        <w:rPr>
          <w:rFonts w:hint="cs"/>
          <w:rtl/>
        </w:rPr>
        <w:instrText xml:space="preserve"> _</w:instrText>
      </w:r>
      <w:r w:rsidR="00BF3FEF">
        <w:rPr>
          <w:rFonts w:hint="cs"/>
        </w:rPr>
        <w:instrText>Ref5803190 \r \h</w:instrText>
      </w:r>
      <w:r w:rsidR="00BF3FEF">
        <w:rPr>
          <w:rtl/>
        </w:rPr>
        <w:instrText xml:space="preserve"> </w:instrText>
      </w:r>
      <w:r w:rsidR="00BF3FEF">
        <w:rPr>
          <w:rtl/>
        </w:rPr>
      </w:r>
      <w:r w:rsidR="00BF3FEF">
        <w:rPr>
          <w:rtl/>
        </w:rPr>
        <w:fldChar w:fldCharType="separate"/>
      </w:r>
      <w:r w:rsidR="00BF3FEF">
        <w:rPr>
          <w:cs/>
        </w:rPr>
        <w:t>‎</w:t>
      </w:r>
      <w:r w:rsidR="00BF3FEF">
        <w:t>2.1</w:t>
      </w:r>
      <w:r w:rsidR="00BF3FEF">
        <w:rPr>
          <w:rtl/>
        </w:rPr>
        <w:fldChar w:fldCharType="end"/>
      </w:r>
      <w:r w:rsidR="003E5C17">
        <w:rPr>
          <w:rFonts w:hint="cs"/>
          <w:rtl/>
        </w:rPr>
        <w:t xml:space="preserve"> להוראה זו</w:t>
      </w:r>
      <w:r w:rsidR="00954C1C">
        <w:rPr>
          <w:rFonts w:hint="cs"/>
          <w:rtl/>
        </w:rPr>
        <w:t xml:space="preserve"> (בהתאם להיקף </w:t>
      </w:r>
      <w:r w:rsidR="006D305E">
        <w:rPr>
          <w:rFonts w:hint="cs"/>
          <w:rtl/>
        </w:rPr>
        <w:t xml:space="preserve">המשרה </w:t>
      </w:r>
      <w:r w:rsidR="00954C1C">
        <w:rPr>
          <w:rFonts w:hint="cs"/>
          <w:rtl/>
        </w:rPr>
        <w:t xml:space="preserve">שנקבע </w:t>
      </w:r>
      <w:r w:rsidR="006D305E">
        <w:rPr>
          <w:rFonts w:hint="cs"/>
          <w:rtl/>
        </w:rPr>
        <w:t>עבורו</w:t>
      </w:r>
      <w:r w:rsidR="00954C1C">
        <w:rPr>
          <w:rFonts w:hint="cs"/>
          <w:rtl/>
        </w:rPr>
        <w:t>)</w:t>
      </w:r>
      <w:r w:rsidRPr="00B57519">
        <w:rPr>
          <w:rtl/>
        </w:rPr>
        <w:t>.</w:t>
      </w:r>
    </w:p>
    <w:p w14:paraId="4AA44594" w14:textId="1D474463" w:rsidR="00635119" w:rsidRPr="00B57519" w:rsidRDefault="00635119" w:rsidP="00E651B0">
      <w:pPr>
        <w:pStyle w:val="a"/>
        <w:numPr>
          <w:ilvl w:val="0"/>
          <w:numId w:val="37"/>
        </w:numPr>
        <w:rPr>
          <w:rtl/>
        </w:rPr>
      </w:pPr>
      <w:r w:rsidRPr="00EF4FA6">
        <w:rPr>
          <w:u w:val="single"/>
          <w:rtl/>
        </w:rPr>
        <w:t>חלקיות משרה</w:t>
      </w:r>
      <w:r w:rsidRPr="00B57519">
        <w:rPr>
          <w:rtl/>
        </w:rPr>
        <w:t xml:space="preserve"> – ערך המחושב על ידי חלוקת מספר שעות העבודה בפועל</w:t>
      </w:r>
      <w:r w:rsidR="006D305E">
        <w:rPr>
          <w:rFonts w:hint="cs"/>
          <w:rtl/>
        </w:rPr>
        <w:t>,</w:t>
      </w:r>
      <w:r w:rsidRPr="00B57519">
        <w:rPr>
          <w:rtl/>
        </w:rPr>
        <w:t xml:space="preserve"> במספר שעות העבודה החודשיות</w:t>
      </w:r>
      <w:r w:rsidR="00BC2AB0">
        <w:rPr>
          <w:rFonts w:hint="cs"/>
          <w:rtl/>
        </w:rPr>
        <w:t xml:space="preserve"> </w:t>
      </w:r>
      <w:r w:rsidR="00D17433">
        <w:rPr>
          <w:rFonts w:hint="cs"/>
          <w:rtl/>
        </w:rPr>
        <w:t>(182 שעות).</w:t>
      </w:r>
    </w:p>
    <w:p w14:paraId="1B0E256C" w14:textId="4D0A13EE" w:rsidR="00635119" w:rsidRPr="00B57519" w:rsidRDefault="00635119" w:rsidP="00E651B0">
      <w:pPr>
        <w:pStyle w:val="a"/>
        <w:numPr>
          <w:ilvl w:val="0"/>
          <w:numId w:val="37"/>
        </w:numPr>
        <w:rPr>
          <w:rtl/>
        </w:rPr>
      </w:pPr>
      <w:r w:rsidRPr="00EF4FA6">
        <w:rPr>
          <w:u w:val="single"/>
          <w:rtl/>
        </w:rPr>
        <w:t>יום עבודה</w:t>
      </w:r>
      <w:r w:rsidRPr="00B57519">
        <w:rPr>
          <w:rtl/>
        </w:rPr>
        <w:t xml:space="preserve"> – כל יום מימי השבוע זולת יום שישי, שבת, ימי שבתון, מועד ממועדי ישראל, המפורטים ב</w:t>
      </w:r>
      <w:hyperlink r:id="rId65" w:history="1">
        <w:r w:rsidRPr="00115C4B">
          <w:rPr>
            <w:rStyle w:val="Hyperlink"/>
            <w:rtl/>
          </w:rPr>
          <w:t>פקודת סדרי שלטון ומשפט, תש"ח-1948</w:t>
        </w:r>
      </w:hyperlink>
      <w:r w:rsidRPr="00B57519">
        <w:rPr>
          <w:rtl/>
        </w:rPr>
        <w:t xml:space="preserve"> וערביהם, חול המועד ויום העצמאות.</w:t>
      </w:r>
    </w:p>
    <w:p w14:paraId="08BE4DDF" w14:textId="1DF101E8" w:rsidR="00324108" w:rsidRPr="00B57519" w:rsidRDefault="00635119" w:rsidP="00E651B0">
      <w:pPr>
        <w:pStyle w:val="a"/>
        <w:numPr>
          <w:ilvl w:val="0"/>
          <w:numId w:val="37"/>
        </w:numPr>
      </w:pPr>
      <w:r w:rsidRPr="00EF4FA6">
        <w:rPr>
          <w:u w:val="single"/>
          <w:rtl/>
        </w:rPr>
        <w:t>סטודנט לומד</w:t>
      </w:r>
      <w:r w:rsidR="003864B8" w:rsidRPr="003864B8">
        <w:rPr>
          <w:rFonts w:hint="cs"/>
          <w:rtl/>
        </w:rPr>
        <w:t xml:space="preserve"> </w:t>
      </w:r>
      <w:r w:rsidRPr="00B57519">
        <w:rPr>
          <w:rtl/>
        </w:rPr>
        <w:t xml:space="preserve">– </w:t>
      </w:r>
      <w:r w:rsidR="00324108" w:rsidRPr="00B57519">
        <w:rPr>
          <w:rFonts w:hint="cs"/>
          <w:rtl/>
        </w:rPr>
        <w:t>אדם העונה על אחת מהחלופות הבאות:</w:t>
      </w:r>
    </w:p>
    <w:p w14:paraId="07BE08E1" w14:textId="7CC17548" w:rsidR="00324108" w:rsidRPr="00B57519" w:rsidRDefault="00635119" w:rsidP="00E651B0">
      <w:pPr>
        <w:pStyle w:val="a"/>
        <w:numPr>
          <w:ilvl w:val="1"/>
          <w:numId w:val="37"/>
        </w:numPr>
      </w:pPr>
      <w:r w:rsidRPr="00B57519">
        <w:rPr>
          <w:rtl/>
        </w:rPr>
        <w:t>אדם הלומד במוסד להשכלה גבוהה</w:t>
      </w:r>
      <w:r w:rsidR="00E105B3" w:rsidRPr="00B57519">
        <w:rPr>
          <w:rFonts w:hint="cs"/>
          <w:rtl/>
        </w:rPr>
        <w:t xml:space="preserve"> המוכר על ידי </w:t>
      </w:r>
      <w:proofErr w:type="spellStart"/>
      <w:r w:rsidR="00E105B3" w:rsidRPr="00B57519">
        <w:rPr>
          <w:rFonts w:hint="cs"/>
          <w:rtl/>
        </w:rPr>
        <w:t>המל"ג</w:t>
      </w:r>
      <w:proofErr w:type="spellEnd"/>
      <w:r w:rsidR="00D0505E">
        <w:rPr>
          <w:rFonts w:hint="cs"/>
          <w:rtl/>
        </w:rPr>
        <w:t>,</w:t>
      </w:r>
      <w:r w:rsidRPr="00B57519">
        <w:rPr>
          <w:rtl/>
        </w:rPr>
        <w:t xml:space="preserve"> או אדם הלומד במוסד להכשרת הנדסאים וטכנאים שבפיקוח משרד </w:t>
      </w:r>
      <w:r w:rsidR="00E105B3" w:rsidRPr="00B57519">
        <w:rPr>
          <w:rFonts w:hint="cs"/>
          <w:rtl/>
        </w:rPr>
        <w:t xml:space="preserve">העבודה, לרבות </w:t>
      </w:r>
      <w:r w:rsidR="00156550">
        <w:rPr>
          <w:rFonts w:hint="cs"/>
          <w:rtl/>
        </w:rPr>
        <w:t>אדם</w:t>
      </w:r>
      <w:r w:rsidR="00156550" w:rsidRPr="00B57519">
        <w:rPr>
          <w:rFonts w:hint="cs"/>
          <w:rtl/>
        </w:rPr>
        <w:t xml:space="preserve"> </w:t>
      </w:r>
      <w:r w:rsidR="00E105B3" w:rsidRPr="00B57519">
        <w:rPr>
          <w:rFonts w:hint="cs"/>
          <w:rtl/>
        </w:rPr>
        <w:t>הלומד לתואר ראשון נוסף (לאחר סיום תואר הבוגר הראשון),</w:t>
      </w:r>
      <w:r w:rsidR="00324108" w:rsidRPr="00B57519">
        <w:rPr>
          <w:rtl/>
        </w:rPr>
        <w:t xml:space="preserve"> כל עוד הוא לומד לתואר ולא סיים את חובותיו לקבלת התואר</w:t>
      </w:r>
      <w:r w:rsidRPr="00B57519">
        <w:rPr>
          <w:rtl/>
        </w:rPr>
        <w:t xml:space="preserve"> ולמעט סטודנט לתואר </w:t>
      </w:r>
      <w:r w:rsidR="00F72A2A">
        <w:rPr>
          <w:rFonts w:hint="cs"/>
          <w:rtl/>
        </w:rPr>
        <w:t>מתקדם</w:t>
      </w:r>
      <w:r w:rsidR="00F72A2A" w:rsidRPr="00B57519">
        <w:rPr>
          <w:rtl/>
        </w:rPr>
        <w:t xml:space="preserve"> </w:t>
      </w:r>
      <w:r w:rsidRPr="00B57519">
        <w:rPr>
          <w:rtl/>
        </w:rPr>
        <w:t xml:space="preserve">כהגדרתו </w:t>
      </w:r>
      <w:r w:rsidR="002F730D">
        <w:rPr>
          <w:rFonts w:hint="cs"/>
          <w:rtl/>
        </w:rPr>
        <w:t>להלן</w:t>
      </w:r>
      <w:r w:rsidRPr="00B57519">
        <w:rPr>
          <w:rtl/>
        </w:rPr>
        <w:t>.</w:t>
      </w:r>
    </w:p>
    <w:p w14:paraId="2067614E" w14:textId="0F6D1CBB" w:rsidR="00324108" w:rsidRPr="00B57519" w:rsidRDefault="00324108" w:rsidP="008D2CE5">
      <w:pPr>
        <w:pStyle w:val="a"/>
        <w:numPr>
          <w:ilvl w:val="1"/>
          <w:numId w:val="37"/>
        </w:numPr>
      </w:pPr>
      <w:r w:rsidRPr="00B57519">
        <w:rPr>
          <w:rFonts w:hint="cs"/>
          <w:rtl/>
        </w:rPr>
        <w:t>תלמיד במכינה קדם-אקדמית.</w:t>
      </w:r>
    </w:p>
    <w:p w14:paraId="390C9E57" w14:textId="77777777" w:rsidR="005A28A5" w:rsidRPr="00B57519" w:rsidRDefault="00E105B3" w:rsidP="00E651B0">
      <w:pPr>
        <w:pStyle w:val="a"/>
        <w:numPr>
          <w:ilvl w:val="1"/>
          <w:numId w:val="37"/>
        </w:numPr>
      </w:pPr>
      <w:r w:rsidRPr="00B57519">
        <w:rPr>
          <w:rFonts w:hint="cs"/>
          <w:rtl/>
        </w:rPr>
        <w:t>אדם הלומד במוסד להשכלה גבוהה בשנת השלמה להסמכה לראיית חשבון.</w:t>
      </w:r>
    </w:p>
    <w:p w14:paraId="34234181" w14:textId="0A4C196A" w:rsidR="00324108" w:rsidRPr="00B57519" w:rsidRDefault="005A28A5" w:rsidP="00E651B0">
      <w:pPr>
        <w:pStyle w:val="a"/>
        <w:numPr>
          <w:ilvl w:val="0"/>
          <w:numId w:val="37"/>
        </w:numPr>
      </w:pPr>
      <w:r w:rsidRPr="00EF4FA6">
        <w:rPr>
          <w:u w:val="single"/>
          <w:rtl/>
        </w:rPr>
        <w:t xml:space="preserve">סטודנט לתואר </w:t>
      </w:r>
      <w:r w:rsidR="00F72A2A">
        <w:rPr>
          <w:rFonts w:hint="cs"/>
          <w:u w:val="single"/>
          <w:rtl/>
        </w:rPr>
        <w:t>מתקדם</w:t>
      </w:r>
      <w:r w:rsidR="00F72A2A" w:rsidRPr="00B57519">
        <w:rPr>
          <w:rtl/>
        </w:rPr>
        <w:t xml:space="preserve"> </w:t>
      </w:r>
      <w:r w:rsidRPr="00B57519">
        <w:rPr>
          <w:rtl/>
        </w:rPr>
        <w:t xml:space="preserve">– אדם </w:t>
      </w:r>
      <w:r w:rsidR="00324108" w:rsidRPr="00B57519">
        <w:rPr>
          <w:rFonts w:hint="cs"/>
          <w:rtl/>
        </w:rPr>
        <w:t>העונה על אחת מהחלופות הבאות:</w:t>
      </w:r>
    </w:p>
    <w:p w14:paraId="4794B9CB" w14:textId="2477B434" w:rsidR="00324108" w:rsidRPr="00B57519" w:rsidRDefault="00324108" w:rsidP="00E651B0">
      <w:pPr>
        <w:pStyle w:val="a"/>
        <w:numPr>
          <w:ilvl w:val="1"/>
          <w:numId w:val="37"/>
        </w:numPr>
      </w:pPr>
      <w:r w:rsidRPr="00B57519">
        <w:rPr>
          <w:rFonts w:hint="cs"/>
          <w:rtl/>
        </w:rPr>
        <w:t xml:space="preserve">אדם הלומד במוסד מוכר להשכלה גבוהה, אשר לומד לימודי תואר שני (לרבות </w:t>
      </w:r>
      <w:r w:rsidR="00156550">
        <w:rPr>
          <w:rFonts w:hint="cs"/>
          <w:rtl/>
        </w:rPr>
        <w:t>אדם</w:t>
      </w:r>
      <w:r w:rsidR="00156550" w:rsidRPr="00B57519">
        <w:rPr>
          <w:rFonts w:hint="cs"/>
          <w:rtl/>
        </w:rPr>
        <w:t xml:space="preserve"> </w:t>
      </w:r>
      <w:r w:rsidRPr="00B57519">
        <w:rPr>
          <w:rFonts w:hint="cs"/>
          <w:rtl/>
        </w:rPr>
        <w:t>הלומד לתואר שני נוסף) או שלישי המוכר על ידי המועצה להש</w:t>
      </w:r>
      <w:r w:rsidR="00954C1C">
        <w:rPr>
          <w:rFonts w:hint="cs"/>
          <w:rtl/>
        </w:rPr>
        <w:t>כ</w:t>
      </w:r>
      <w:r w:rsidRPr="00B57519">
        <w:rPr>
          <w:rFonts w:hint="cs"/>
          <w:rtl/>
        </w:rPr>
        <w:t>לה גבוהה, כל עוד הוא לומד לתואר ולא סיים את חוב</w:t>
      </w:r>
      <w:r w:rsidR="00240586">
        <w:rPr>
          <w:rFonts w:hint="cs"/>
          <w:rtl/>
        </w:rPr>
        <w:t>ו</w:t>
      </w:r>
      <w:r w:rsidRPr="00B57519">
        <w:rPr>
          <w:rFonts w:hint="cs"/>
          <w:rtl/>
        </w:rPr>
        <w:t>תיו לקבלת התואר.</w:t>
      </w:r>
    </w:p>
    <w:p w14:paraId="2FA888F9" w14:textId="77777777" w:rsidR="00324108" w:rsidRPr="00B57519" w:rsidRDefault="00324108" w:rsidP="00E651B0">
      <w:pPr>
        <w:pStyle w:val="a"/>
        <w:numPr>
          <w:ilvl w:val="1"/>
          <w:numId w:val="37"/>
        </w:numPr>
      </w:pPr>
      <w:r w:rsidRPr="00B57519">
        <w:rPr>
          <w:rFonts w:hint="cs"/>
          <w:rtl/>
        </w:rPr>
        <w:t>אדם הלומד בשנת השלמה לתואר שני.</w:t>
      </w:r>
    </w:p>
    <w:p w14:paraId="6F9B8555" w14:textId="58C09C33" w:rsidR="00AD2FC8" w:rsidRDefault="00635119" w:rsidP="00E651B0">
      <w:pPr>
        <w:pStyle w:val="a"/>
        <w:numPr>
          <w:ilvl w:val="0"/>
          <w:numId w:val="37"/>
        </w:numPr>
      </w:pPr>
      <w:r w:rsidRPr="00EF4FA6">
        <w:rPr>
          <w:u w:val="single"/>
          <w:rtl/>
        </w:rPr>
        <w:t>שכר מינימום</w:t>
      </w:r>
      <w:r w:rsidRPr="00B57519">
        <w:rPr>
          <w:rtl/>
        </w:rPr>
        <w:t xml:space="preserve"> –  שכר מינימום שעתי</w:t>
      </w:r>
      <w:r w:rsidR="00D0505E">
        <w:rPr>
          <w:rFonts w:hint="cs"/>
          <w:rtl/>
        </w:rPr>
        <w:t>,</w:t>
      </w:r>
      <w:r w:rsidRPr="00B57519">
        <w:rPr>
          <w:rtl/>
        </w:rPr>
        <w:t xml:space="preserve"> בהתאם ל</w:t>
      </w:r>
      <w:r w:rsidR="00B82E41">
        <w:rPr>
          <w:rFonts w:hint="cs"/>
          <w:rtl/>
        </w:rPr>
        <w:t>קבוע ב</w:t>
      </w:r>
      <w:r w:rsidRPr="00B57519">
        <w:rPr>
          <w:rtl/>
        </w:rPr>
        <w:t>חוק ו</w:t>
      </w:r>
      <w:r w:rsidR="00B82E41">
        <w:rPr>
          <w:rFonts w:hint="cs"/>
          <w:rtl/>
        </w:rPr>
        <w:t xml:space="preserve">בהתאם </w:t>
      </w:r>
      <w:r w:rsidR="00F54B0C">
        <w:rPr>
          <w:rFonts w:hint="cs"/>
          <w:rtl/>
        </w:rPr>
        <w:t>ל</w:t>
      </w:r>
      <w:r w:rsidRPr="00B57519">
        <w:rPr>
          <w:rtl/>
        </w:rPr>
        <w:t>חוזרי הממונה על השכר</w:t>
      </w:r>
      <w:r w:rsidR="00AD2FC8">
        <w:rPr>
          <w:rFonts w:hint="cs"/>
          <w:rtl/>
        </w:rPr>
        <w:t>.</w:t>
      </w:r>
    </w:p>
    <w:p w14:paraId="204AA3C7" w14:textId="77777777" w:rsidR="00066A19" w:rsidRPr="00B57519" w:rsidRDefault="00066A19" w:rsidP="00E651B0">
      <w:pPr>
        <w:bidi w:val="0"/>
        <w:spacing w:line="360" w:lineRule="auto"/>
        <w:rPr>
          <w:rFonts w:ascii="Arial" w:eastAsiaTheme="majorEastAsia" w:hAnsi="Arial" w:cs="Arial"/>
          <w:b/>
          <w:bCs/>
          <w:color w:val="FFFFFF"/>
          <w:kern w:val="28"/>
          <w:sz w:val="22"/>
          <w:szCs w:val="22"/>
        </w:rPr>
      </w:pPr>
      <w:r w:rsidRPr="00B57519">
        <w:rPr>
          <w:rtl/>
        </w:rPr>
        <w:br w:type="page"/>
      </w:r>
    </w:p>
    <w:p w14:paraId="6A79BBF1" w14:textId="54D276C1" w:rsidR="00A80B34" w:rsidRPr="00B57519" w:rsidRDefault="00F3735B" w:rsidP="00E651B0">
      <w:pPr>
        <w:pStyle w:val="-"/>
        <w:rPr>
          <w:rtl/>
        </w:rPr>
      </w:pPr>
      <w:bookmarkStart w:id="14" w:name="נספח_ב"/>
      <w:r w:rsidRPr="00B57519">
        <w:rPr>
          <w:rFonts w:hint="cs"/>
          <w:rtl/>
        </w:rPr>
        <w:lastRenderedPageBreak/>
        <w:t xml:space="preserve">נספח </w:t>
      </w:r>
      <w:r w:rsidR="003065F6">
        <w:rPr>
          <w:rFonts w:hint="cs"/>
          <w:rtl/>
        </w:rPr>
        <w:t>ב</w:t>
      </w:r>
    </w:p>
    <w:bookmarkEnd w:id="14"/>
    <w:p w14:paraId="5B2C04A9" w14:textId="7078114B" w:rsidR="00F3735B" w:rsidRPr="00B57519" w:rsidRDefault="00F3735B" w:rsidP="00E651B0">
      <w:pPr>
        <w:pStyle w:val="-0"/>
        <w:rPr>
          <w:rtl/>
        </w:rPr>
      </w:pPr>
      <w:r w:rsidRPr="00B57519">
        <w:rPr>
          <w:rFonts w:hint="cs"/>
          <w:rtl/>
        </w:rPr>
        <w:t xml:space="preserve">הנחיות לתשלום שכר סטודנטים במערכת </w:t>
      </w:r>
      <w:r w:rsidR="00EB5868">
        <w:rPr>
          <w:rFonts w:hint="cs"/>
          <w:rtl/>
        </w:rPr>
        <w:t>השכר</w:t>
      </w:r>
    </w:p>
    <w:p w14:paraId="42BBA7C1" w14:textId="77777777" w:rsidR="00A80B34" w:rsidRPr="00B57519" w:rsidRDefault="00A80B34" w:rsidP="00432A61"/>
    <w:p w14:paraId="341F6138" w14:textId="223AD09C" w:rsidR="00F3735B" w:rsidRPr="00B57519" w:rsidRDefault="00F3735B" w:rsidP="00E651B0">
      <w:pPr>
        <w:pStyle w:val="a1"/>
        <w:numPr>
          <w:ilvl w:val="0"/>
          <w:numId w:val="4"/>
        </w:numPr>
      </w:pPr>
      <w:r w:rsidRPr="00B57519">
        <w:rPr>
          <w:rFonts w:hint="cs"/>
          <w:rtl/>
        </w:rPr>
        <w:t>תשלום שכר סטודנטים מבוצע באמצעות</w:t>
      </w:r>
      <w:r w:rsidR="00D17433">
        <w:rPr>
          <w:rFonts w:hint="cs"/>
          <w:rtl/>
        </w:rPr>
        <w:t xml:space="preserve"> </w:t>
      </w:r>
      <w:r w:rsidR="00F3392F">
        <w:rPr>
          <w:rFonts w:hint="cs"/>
          <w:rtl/>
        </w:rPr>
        <w:t>מערכת השכר המשרדית (משכית</w:t>
      </w:r>
      <w:r w:rsidR="008D2CE5">
        <w:rPr>
          <w:rFonts w:hint="cs"/>
          <w:rtl/>
        </w:rPr>
        <w:t xml:space="preserve"> </w:t>
      </w:r>
      <w:r w:rsidR="00F3392F">
        <w:rPr>
          <w:rFonts w:hint="cs"/>
          <w:rtl/>
        </w:rPr>
        <w:t xml:space="preserve">/ </w:t>
      </w:r>
      <w:proofErr w:type="spellStart"/>
      <w:r w:rsidR="00F3392F">
        <w:rPr>
          <w:rFonts w:hint="cs"/>
          <w:rtl/>
        </w:rPr>
        <w:t>מלם</w:t>
      </w:r>
      <w:proofErr w:type="spellEnd"/>
      <w:r w:rsidR="00F3392F">
        <w:rPr>
          <w:rFonts w:hint="cs"/>
          <w:rtl/>
        </w:rPr>
        <w:t xml:space="preserve"> </w:t>
      </w:r>
      <w:proofErr w:type="spellStart"/>
      <w:r w:rsidR="00F3392F">
        <w:rPr>
          <w:rFonts w:hint="cs"/>
          <w:rtl/>
        </w:rPr>
        <w:t>פיירול</w:t>
      </w:r>
      <w:proofErr w:type="spellEnd"/>
      <w:r w:rsidR="008D2CE5">
        <w:rPr>
          <w:rFonts w:hint="cs"/>
          <w:rtl/>
        </w:rPr>
        <w:t xml:space="preserve"> </w:t>
      </w:r>
      <w:r w:rsidR="00F3392F">
        <w:rPr>
          <w:rFonts w:hint="cs"/>
          <w:rtl/>
        </w:rPr>
        <w:t>/</w:t>
      </w:r>
      <w:r w:rsidR="00C34707">
        <w:rPr>
          <w:rFonts w:hint="cs"/>
          <w:rtl/>
        </w:rPr>
        <w:t xml:space="preserve"> </w:t>
      </w:r>
      <w:proofErr w:type="spellStart"/>
      <w:r w:rsidR="00F3392F">
        <w:rPr>
          <w:rFonts w:hint="cs"/>
          <w:rtl/>
        </w:rPr>
        <w:t>סאפ</w:t>
      </w:r>
      <w:proofErr w:type="spellEnd"/>
      <w:r w:rsidR="00F3392F">
        <w:rPr>
          <w:rFonts w:hint="cs"/>
          <w:rtl/>
        </w:rPr>
        <w:t xml:space="preserve"> </w:t>
      </w:r>
      <w:proofErr w:type="spellStart"/>
      <w:r w:rsidR="00F3392F">
        <w:rPr>
          <w:rFonts w:hint="cs"/>
          <w:rtl/>
        </w:rPr>
        <w:t>פיירול</w:t>
      </w:r>
      <w:proofErr w:type="spellEnd"/>
      <w:r w:rsidR="00F3392F">
        <w:rPr>
          <w:rFonts w:hint="cs"/>
          <w:rtl/>
        </w:rPr>
        <w:t>)</w:t>
      </w:r>
      <w:r w:rsidRPr="00B57519">
        <w:rPr>
          <w:rFonts w:hint="cs"/>
          <w:rtl/>
        </w:rPr>
        <w:t>, בכפוף לכללים המפורטים בהוראה זו.</w:t>
      </w:r>
    </w:p>
    <w:p w14:paraId="32E16D79" w14:textId="5961E287" w:rsidR="00F3735B" w:rsidRPr="00F3392F" w:rsidRDefault="00F3735B" w:rsidP="00E651B0">
      <w:pPr>
        <w:pStyle w:val="a1"/>
        <w:numPr>
          <w:ilvl w:val="0"/>
          <w:numId w:val="4"/>
        </w:numPr>
        <w:rPr>
          <w:u w:val="single"/>
        </w:rPr>
      </w:pPr>
      <w:r w:rsidRPr="00F3392F">
        <w:rPr>
          <w:rFonts w:hint="cs"/>
          <w:u w:val="single"/>
          <w:rtl/>
        </w:rPr>
        <w:t xml:space="preserve">להלן פירוט </w:t>
      </w:r>
      <w:r w:rsidR="00C34707">
        <w:rPr>
          <w:rFonts w:hint="cs"/>
          <w:u w:val="single"/>
          <w:rtl/>
        </w:rPr>
        <w:t xml:space="preserve">על </w:t>
      </w:r>
      <w:r w:rsidR="002D54FB" w:rsidRPr="00F3392F">
        <w:rPr>
          <w:rFonts w:hint="cs"/>
          <w:u w:val="single"/>
          <w:rtl/>
        </w:rPr>
        <w:t>אודות ה</w:t>
      </w:r>
      <w:r w:rsidRPr="00F3392F">
        <w:rPr>
          <w:rFonts w:hint="cs"/>
          <w:u w:val="single"/>
          <w:rtl/>
        </w:rPr>
        <w:t xml:space="preserve">סמלים על פיהם </w:t>
      </w:r>
      <w:r w:rsidR="002D54FB" w:rsidRPr="00F3392F">
        <w:rPr>
          <w:rFonts w:hint="cs"/>
          <w:u w:val="single"/>
          <w:rtl/>
        </w:rPr>
        <w:t xml:space="preserve">מבוצע התשלום במערכת </w:t>
      </w:r>
      <w:proofErr w:type="spellStart"/>
      <w:r w:rsidRPr="00F3392F">
        <w:rPr>
          <w:rFonts w:hint="cs"/>
          <w:u w:val="single"/>
          <w:rtl/>
        </w:rPr>
        <w:t>מלם</w:t>
      </w:r>
      <w:proofErr w:type="spellEnd"/>
      <w:r w:rsidR="00F3392F" w:rsidRPr="00F3392F">
        <w:rPr>
          <w:rFonts w:hint="cs"/>
          <w:u w:val="single"/>
          <w:rtl/>
        </w:rPr>
        <w:t xml:space="preserve"> (משכית)</w:t>
      </w:r>
      <w:r w:rsidR="00BC1251">
        <w:rPr>
          <w:rStyle w:val="ae"/>
          <w:u w:val="single"/>
          <w:rtl/>
        </w:rPr>
        <w:footnoteReference w:id="1"/>
      </w:r>
      <w:r w:rsidRPr="00F3392F">
        <w:rPr>
          <w:rFonts w:hint="cs"/>
          <w:u w:val="single"/>
          <w:rtl/>
        </w:rPr>
        <w:t>:</w:t>
      </w:r>
    </w:p>
    <w:p w14:paraId="0D31836B" w14:textId="77777777" w:rsidR="00F3735B" w:rsidRPr="00B57519" w:rsidRDefault="00F3735B" w:rsidP="00432A61"/>
    <w:tbl>
      <w:tblPr>
        <w:tblStyle w:val="aff4"/>
        <w:bidiVisual/>
        <w:tblW w:w="9180" w:type="dxa"/>
        <w:jc w:val="center"/>
        <w:tblLook w:val="01E0" w:firstRow="1" w:lastRow="1" w:firstColumn="1" w:lastColumn="1" w:noHBand="0" w:noVBand="0"/>
        <w:tblCaption w:val="טבלה"/>
        <w:tblDescription w:val="פירוט סמלים"/>
      </w:tblPr>
      <w:tblGrid>
        <w:gridCol w:w="5580"/>
        <w:gridCol w:w="3600"/>
      </w:tblGrid>
      <w:tr w:rsidR="00F3735B" w:rsidRPr="00B57519" w14:paraId="0B5FD48C" w14:textId="77777777" w:rsidTr="00374975">
        <w:trPr>
          <w:tblHeader/>
          <w:jc w:val="center"/>
        </w:trPr>
        <w:tc>
          <w:tcPr>
            <w:tcW w:w="5580" w:type="dxa"/>
            <w:shd w:val="clear" w:color="auto" w:fill="E6E6E6"/>
            <w:vAlign w:val="center"/>
          </w:tcPr>
          <w:p w14:paraId="3F8B45C9" w14:textId="77777777" w:rsidR="00F3735B" w:rsidRPr="00B57519" w:rsidRDefault="00F3735B" w:rsidP="00E651B0">
            <w:pPr>
              <w:pStyle w:val="afe"/>
              <w:spacing w:line="360" w:lineRule="auto"/>
              <w:rPr>
                <w:rtl/>
              </w:rPr>
            </w:pPr>
            <w:r w:rsidRPr="00B57519">
              <w:rPr>
                <w:rFonts w:hint="cs"/>
                <w:rtl/>
              </w:rPr>
              <w:t>סוג סמל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5D010669" w14:textId="4062D524" w:rsidR="00F3735B" w:rsidRPr="00B57519" w:rsidRDefault="00F3735B" w:rsidP="00E651B0">
            <w:pPr>
              <w:pStyle w:val="afe"/>
              <w:spacing w:line="360" w:lineRule="auto"/>
              <w:rPr>
                <w:rtl/>
              </w:rPr>
            </w:pPr>
            <w:r w:rsidRPr="00B57519">
              <w:rPr>
                <w:rFonts w:hint="cs"/>
                <w:rtl/>
              </w:rPr>
              <w:t xml:space="preserve">מספר סמל </w:t>
            </w:r>
            <w:proofErr w:type="spellStart"/>
            <w:r w:rsidRPr="00B57519">
              <w:rPr>
                <w:rFonts w:hint="cs"/>
                <w:rtl/>
              </w:rPr>
              <w:t>במלם</w:t>
            </w:r>
            <w:proofErr w:type="spellEnd"/>
          </w:p>
        </w:tc>
      </w:tr>
      <w:tr w:rsidR="00F3735B" w:rsidRPr="00B57519" w14:paraId="11BE2C7D" w14:textId="77777777" w:rsidTr="00F24F6F">
        <w:trPr>
          <w:jc w:val="center"/>
        </w:trPr>
        <w:tc>
          <w:tcPr>
            <w:tcW w:w="5580" w:type="dxa"/>
            <w:vAlign w:val="center"/>
          </w:tcPr>
          <w:p w14:paraId="7669AFA2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"מקדמה"</w:t>
            </w:r>
          </w:p>
        </w:tc>
        <w:tc>
          <w:tcPr>
            <w:tcW w:w="3600" w:type="dxa"/>
            <w:vAlign w:val="center"/>
          </w:tcPr>
          <w:p w14:paraId="4F83E392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4140</w:t>
            </w:r>
          </w:p>
        </w:tc>
      </w:tr>
      <w:tr w:rsidR="00F3735B" w:rsidRPr="00B57519" w14:paraId="00D86E66" w14:textId="77777777" w:rsidTr="00F24F6F">
        <w:trPr>
          <w:jc w:val="center"/>
        </w:trPr>
        <w:tc>
          <w:tcPr>
            <w:tcW w:w="5580" w:type="dxa"/>
            <w:vAlign w:val="center"/>
          </w:tcPr>
          <w:p w14:paraId="47BD5FB9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"ימי </w:t>
            </w:r>
            <w:r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מחלה</w:t>
            </w: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</w:p>
        </w:tc>
        <w:tc>
          <w:tcPr>
            <w:tcW w:w="3600" w:type="dxa"/>
            <w:vAlign w:val="center"/>
          </w:tcPr>
          <w:p w14:paraId="470E0B68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5272</w:t>
            </w:r>
          </w:p>
        </w:tc>
      </w:tr>
      <w:tr w:rsidR="00F3735B" w:rsidRPr="00B57519" w14:paraId="07FBB79A" w14:textId="77777777" w:rsidTr="00F24F6F">
        <w:trPr>
          <w:jc w:val="center"/>
        </w:trPr>
        <w:tc>
          <w:tcPr>
            <w:tcW w:w="5580" w:type="dxa"/>
            <w:vAlign w:val="center"/>
          </w:tcPr>
          <w:p w14:paraId="0A0FFBD3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"ימי </w:t>
            </w:r>
            <w:r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חג</w:t>
            </w: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</w:p>
        </w:tc>
        <w:tc>
          <w:tcPr>
            <w:tcW w:w="3600" w:type="dxa"/>
            <w:vAlign w:val="center"/>
          </w:tcPr>
          <w:p w14:paraId="223C8D0C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5271</w:t>
            </w:r>
          </w:p>
        </w:tc>
      </w:tr>
      <w:tr w:rsidR="00F3735B" w:rsidRPr="00B57519" w14:paraId="1075DC7A" w14:textId="77777777" w:rsidTr="00F24F6F">
        <w:trPr>
          <w:trHeight w:val="361"/>
          <w:jc w:val="center"/>
        </w:trPr>
        <w:tc>
          <w:tcPr>
            <w:tcW w:w="5580" w:type="dxa"/>
            <w:vAlign w:val="center"/>
          </w:tcPr>
          <w:p w14:paraId="5EBF4D8C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"ימי </w:t>
            </w:r>
            <w:r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בחירה</w:t>
            </w: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</w:p>
        </w:tc>
        <w:tc>
          <w:tcPr>
            <w:tcW w:w="3600" w:type="dxa"/>
            <w:vAlign w:val="center"/>
          </w:tcPr>
          <w:p w14:paraId="6C0ED7B3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5273</w:t>
            </w:r>
          </w:p>
        </w:tc>
      </w:tr>
      <w:tr w:rsidR="00F3735B" w:rsidRPr="00B57519" w14:paraId="38208E7B" w14:textId="77777777" w:rsidTr="00F24F6F">
        <w:trPr>
          <w:trHeight w:val="361"/>
          <w:jc w:val="center"/>
        </w:trPr>
        <w:tc>
          <w:tcPr>
            <w:tcW w:w="5580" w:type="dxa"/>
            <w:vAlign w:val="center"/>
          </w:tcPr>
          <w:p w14:paraId="1497DDE9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"ימי </w:t>
            </w:r>
            <w:r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השתלמות</w:t>
            </w: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</w:p>
        </w:tc>
        <w:tc>
          <w:tcPr>
            <w:tcW w:w="3600" w:type="dxa"/>
            <w:vAlign w:val="center"/>
          </w:tcPr>
          <w:p w14:paraId="2128DFDB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5274</w:t>
            </w:r>
          </w:p>
        </w:tc>
      </w:tr>
      <w:tr w:rsidR="00F3735B" w:rsidRPr="00B57519" w14:paraId="0024DD38" w14:textId="77777777" w:rsidTr="00F24F6F">
        <w:trPr>
          <w:trHeight w:val="361"/>
          <w:jc w:val="center"/>
        </w:trPr>
        <w:tc>
          <w:tcPr>
            <w:tcW w:w="5580" w:type="dxa"/>
            <w:vAlign w:val="center"/>
          </w:tcPr>
          <w:p w14:paraId="5406C7D2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"ימי </w:t>
            </w:r>
            <w:r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חופשה</w:t>
            </w: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</w:p>
        </w:tc>
        <w:tc>
          <w:tcPr>
            <w:tcW w:w="3600" w:type="dxa"/>
            <w:vAlign w:val="center"/>
          </w:tcPr>
          <w:p w14:paraId="232C938A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4436</w:t>
            </w:r>
          </w:p>
        </w:tc>
      </w:tr>
      <w:tr w:rsidR="00F3735B" w:rsidRPr="00B57519" w14:paraId="472D3CCB" w14:textId="77777777" w:rsidTr="00F24F6F">
        <w:trPr>
          <w:trHeight w:val="361"/>
          <w:jc w:val="center"/>
        </w:trPr>
        <w:tc>
          <w:tcPr>
            <w:tcW w:w="5580" w:type="dxa"/>
            <w:vAlign w:val="center"/>
          </w:tcPr>
          <w:p w14:paraId="214756C8" w14:textId="00D0071E" w:rsidR="00F3735B" w:rsidRPr="00432A61" w:rsidRDefault="00D17433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  <w:r w:rsidR="00F3735B"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יום</w:t>
            </w:r>
            <w:r w:rsidR="00F3735B"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F3735B"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היעדרות</w:t>
            </w:r>
            <w:r w:rsidR="00F3735B"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F3735B"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לרגל</w:t>
            </w:r>
            <w:r w:rsidR="00F3735B"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F3735B" w:rsidRPr="00432A61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בחינה</w:t>
            </w:r>
            <w:r w:rsidR="00F3735B"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"</w:t>
            </w:r>
          </w:p>
        </w:tc>
        <w:tc>
          <w:tcPr>
            <w:tcW w:w="3600" w:type="dxa"/>
            <w:vAlign w:val="center"/>
          </w:tcPr>
          <w:p w14:paraId="48D8FB4B" w14:textId="77777777" w:rsidR="00F3735B" w:rsidRPr="00432A61" w:rsidRDefault="00F3735B" w:rsidP="00432A6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32A61">
              <w:rPr>
                <w:rFonts w:asciiTheme="minorBidi" w:hAnsiTheme="minorBidi" w:cstheme="minorBidi"/>
                <w:sz w:val="22"/>
                <w:szCs w:val="22"/>
                <w:rtl/>
              </w:rPr>
              <w:t>4437</w:t>
            </w:r>
          </w:p>
        </w:tc>
      </w:tr>
    </w:tbl>
    <w:p w14:paraId="3BED9279" w14:textId="7A794734" w:rsidR="00F6295A" w:rsidRPr="00B57519" w:rsidRDefault="00F6295A" w:rsidP="00BC1251">
      <w:pPr>
        <w:spacing w:line="360" w:lineRule="auto"/>
        <w:rPr>
          <w:szCs w:val="26"/>
          <w:rtl/>
        </w:rPr>
      </w:pPr>
    </w:p>
    <w:p w14:paraId="736D87B4" w14:textId="023A9669" w:rsidR="00F3735B" w:rsidRPr="00B57519" w:rsidRDefault="00F3735B" w:rsidP="00E651B0">
      <w:pPr>
        <w:pStyle w:val="a1"/>
        <w:numPr>
          <w:ilvl w:val="0"/>
          <w:numId w:val="4"/>
        </w:numPr>
      </w:pPr>
      <w:r w:rsidRPr="00B57519">
        <w:rPr>
          <w:rFonts w:hint="cs"/>
          <w:rtl/>
        </w:rPr>
        <w:t xml:space="preserve">במשרדים </w:t>
      </w:r>
      <w:r w:rsidR="00415F11">
        <w:rPr>
          <w:rFonts w:hint="cs"/>
          <w:rtl/>
        </w:rPr>
        <w:t xml:space="preserve">בהם </w:t>
      </w:r>
      <w:r w:rsidRPr="00B57519">
        <w:rPr>
          <w:rtl/>
        </w:rPr>
        <w:t xml:space="preserve">מערכת הנוכחות </w:t>
      </w:r>
      <w:r w:rsidR="002F730D">
        <w:rPr>
          <w:rFonts w:hint="cs"/>
          <w:rtl/>
        </w:rPr>
        <w:t>מנוהלת</w:t>
      </w:r>
      <w:r w:rsidR="002F730D" w:rsidRPr="00B57519">
        <w:rPr>
          <w:rtl/>
        </w:rPr>
        <w:t xml:space="preserve"> </w:t>
      </w:r>
      <w:proofErr w:type="spellStart"/>
      <w:r w:rsidR="00415F11">
        <w:rPr>
          <w:rFonts w:hint="cs"/>
          <w:rtl/>
        </w:rPr>
        <w:t>ב</w:t>
      </w:r>
      <w:r w:rsidR="00605CAE">
        <w:rPr>
          <w:rFonts w:hint="cs"/>
          <w:rtl/>
        </w:rPr>
        <w:t>סיגמה</w:t>
      </w:r>
      <w:proofErr w:type="spellEnd"/>
      <w:r w:rsidRPr="00B57519">
        <w:rPr>
          <w:rtl/>
        </w:rPr>
        <w:t>, לא נדרש לדווח</w:t>
      </w:r>
      <w:r w:rsidRPr="00B57519">
        <w:rPr>
          <w:rFonts w:hint="cs"/>
          <w:rtl/>
        </w:rPr>
        <w:t xml:space="preserve"> ימי חופשה וימי היעדרות לרגל בחינה</w:t>
      </w:r>
      <w:r w:rsidR="002D54FB">
        <w:rPr>
          <w:rFonts w:hint="cs"/>
          <w:rtl/>
        </w:rPr>
        <w:t>.</w:t>
      </w:r>
      <w:r w:rsidR="002D54FB" w:rsidRPr="00B57519">
        <w:rPr>
          <w:rtl/>
        </w:rPr>
        <w:t xml:space="preserve"> </w:t>
      </w:r>
      <w:r w:rsidRPr="00B57519">
        <w:rPr>
          <w:rtl/>
        </w:rPr>
        <w:t xml:space="preserve">נתונים אלה </w:t>
      </w:r>
      <w:r w:rsidRPr="00B57519">
        <w:rPr>
          <w:rFonts w:hint="cs"/>
          <w:rtl/>
        </w:rPr>
        <w:t>יתממשקו אוטומטית</w:t>
      </w:r>
      <w:r w:rsidRPr="00B57519">
        <w:rPr>
          <w:rtl/>
        </w:rPr>
        <w:t xml:space="preserve"> למערכת השכר</w:t>
      </w:r>
      <w:r w:rsidR="002D54FB">
        <w:rPr>
          <w:rFonts w:hint="cs"/>
          <w:rtl/>
        </w:rPr>
        <w:t>,</w:t>
      </w:r>
      <w:r w:rsidRPr="00B57519">
        <w:rPr>
          <w:rFonts w:hint="cs"/>
          <w:rtl/>
        </w:rPr>
        <w:t xml:space="preserve"> על כן </w:t>
      </w:r>
      <w:r w:rsidRPr="00B57519">
        <w:rPr>
          <w:rtl/>
        </w:rPr>
        <w:t xml:space="preserve">לא תופיע שורה נפרדת </w:t>
      </w:r>
      <w:r w:rsidR="002F730D">
        <w:rPr>
          <w:rFonts w:hint="cs"/>
          <w:rtl/>
        </w:rPr>
        <w:t>בגינם</w:t>
      </w:r>
      <w:r w:rsidRPr="00B57519">
        <w:rPr>
          <w:rtl/>
        </w:rPr>
        <w:t xml:space="preserve"> בתלוש השכר של הסטודנט.</w:t>
      </w:r>
    </w:p>
    <w:p w14:paraId="4BFBF0E3" w14:textId="6BD17C8D" w:rsidR="007762FB" w:rsidRPr="00B57519" w:rsidRDefault="00F3735B" w:rsidP="00E15AF8">
      <w:pPr>
        <w:pStyle w:val="a1"/>
        <w:numPr>
          <w:ilvl w:val="0"/>
          <w:numId w:val="4"/>
        </w:numPr>
      </w:pPr>
      <w:r w:rsidRPr="00B57519">
        <w:rPr>
          <w:rFonts w:asciiTheme="minorBidi" w:hAnsiTheme="minorBidi" w:cstheme="minorBidi"/>
          <w:rtl/>
        </w:rPr>
        <w:t xml:space="preserve">במשרדים </w:t>
      </w:r>
      <w:r w:rsidR="00415F11">
        <w:rPr>
          <w:rFonts w:asciiTheme="minorBidi" w:hAnsiTheme="minorBidi" w:cstheme="minorBidi" w:hint="cs"/>
          <w:rtl/>
        </w:rPr>
        <w:t xml:space="preserve">בהם </w:t>
      </w:r>
      <w:r w:rsidR="00415F11" w:rsidRPr="00B57519">
        <w:rPr>
          <w:rFonts w:asciiTheme="minorBidi" w:hAnsiTheme="minorBidi" w:cstheme="minorBidi"/>
          <w:rtl/>
        </w:rPr>
        <w:t xml:space="preserve">מערכת </w:t>
      </w:r>
      <w:r w:rsidRPr="00B57519">
        <w:rPr>
          <w:rFonts w:asciiTheme="minorBidi" w:hAnsiTheme="minorBidi" w:cstheme="minorBidi"/>
          <w:rtl/>
        </w:rPr>
        <w:t>הנוכחות אינה</w:t>
      </w:r>
      <w:r w:rsidR="002F730D">
        <w:rPr>
          <w:rFonts w:asciiTheme="minorBidi" w:hAnsiTheme="minorBidi" w:cstheme="minorBidi" w:hint="cs"/>
          <w:rtl/>
        </w:rPr>
        <w:t xml:space="preserve"> מנוהלת</w:t>
      </w:r>
      <w:r w:rsidR="00605CAE">
        <w:rPr>
          <w:rFonts w:asciiTheme="minorBidi" w:hAnsiTheme="minorBidi" w:cstheme="minorBidi"/>
          <w:rtl/>
        </w:rPr>
        <w:t xml:space="preserve"> </w:t>
      </w:r>
      <w:proofErr w:type="spellStart"/>
      <w:r w:rsidR="00605CAE">
        <w:rPr>
          <w:rFonts w:asciiTheme="minorBidi" w:hAnsiTheme="minorBidi" w:cstheme="minorBidi"/>
          <w:rtl/>
        </w:rPr>
        <w:t>ב</w:t>
      </w:r>
      <w:r w:rsidR="00605CAE">
        <w:rPr>
          <w:rFonts w:asciiTheme="minorBidi" w:hAnsiTheme="minorBidi" w:cstheme="minorBidi" w:hint="cs"/>
          <w:rtl/>
        </w:rPr>
        <w:t>סיגמה</w:t>
      </w:r>
      <w:proofErr w:type="spellEnd"/>
      <w:r w:rsidRPr="00B57519">
        <w:rPr>
          <w:rFonts w:asciiTheme="minorBidi" w:hAnsiTheme="minorBidi" w:cstheme="minorBidi"/>
          <w:rtl/>
        </w:rPr>
        <w:t xml:space="preserve">, נדרש לחשב את כמות ימי חופשה/בחינה ולדווח </w:t>
      </w:r>
      <w:r w:rsidR="002D54FB">
        <w:rPr>
          <w:rFonts w:asciiTheme="minorBidi" w:hAnsiTheme="minorBidi" w:cstheme="minorBidi" w:hint="cs"/>
          <w:rtl/>
        </w:rPr>
        <w:t>כמות זו</w:t>
      </w:r>
      <w:r w:rsidR="002D54FB" w:rsidRPr="00B57519">
        <w:rPr>
          <w:rFonts w:asciiTheme="minorBidi" w:hAnsiTheme="minorBidi" w:cstheme="minorBidi"/>
          <w:rtl/>
        </w:rPr>
        <w:t xml:space="preserve"> </w:t>
      </w:r>
      <w:r w:rsidRPr="00B57519">
        <w:rPr>
          <w:rFonts w:asciiTheme="minorBidi" w:hAnsiTheme="minorBidi" w:cstheme="minorBidi"/>
          <w:rtl/>
        </w:rPr>
        <w:t>ב</w:t>
      </w:r>
      <w:r w:rsidR="002D54FB">
        <w:rPr>
          <w:rFonts w:asciiTheme="minorBidi" w:hAnsiTheme="minorBidi" w:cstheme="minorBidi" w:hint="cs"/>
          <w:rtl/>
        </w:rPr>
        <w:t>אמצעות ה</w:t>
      </w:r>
      <w:r w:rsidRPr="00B57519">
        <w:rPr>
          <w:rFonts w:asciiTheme="minorBidi" w:hAnsiTheme="minorBidi" w:cstheme="minorBidi"/>
          <w:rtl/>
        </w:rPr>
        <w:t xml:space="preserve">סמלים </w:t>
      </w:r>
      <w:r w:rsidR="00E15AF8" w:rsidRPr="00B57519">
        <w:rPr>
          <w:rFonts w:asciiTheme="minorBidi" w:hAnsiTheme="minorBidi" w:cstheme="minorBidi"/>
          <w:rtl/>
        </w:rPr>
        <w:t>ה</w:t>
      </w:r>
      <w:r w:rsidR="00E15AF8">
        <w:rPr>
          <w:rFonts w:asciiTheme="minorBidi" w:hAnsiTheme="minorBidi" w:cstheme="minorBidi" w:hint="cs"/>
          <w:rtl/>
        </w:rPr>
        <w:t>מוזכרים מעלה</w:t>
      </w:r>
      <w:r w:rsidR="00E15AF8">
        <w:rPr>
          <w:rFonts w:hint="cs"/>
          <w:rtl/>
        </w:rPr>
        <w:t>.</w:t>
      </w:r>
    </w:p>
    <w:p w14:paraId="1B550EE8" w14:textId="2922AF6B" w:rsidR="002C7996" w:rsidRPr="00B57519" w:rsidRDefault="00B41845" w:rsidP="00E651B0">
      <w:pPr>
        <w:pStyle w:val="-"/>
      </w:pPr>
      <w:bookmarkStart w:id="16" w:name="נספח_ג"/>
      <w:r>
        <w:rPr>
          <w:rFonts w:hint="cs"/>
          <w:rtl/>
        </w:rPr>
        <w:lastRenderedPageBreak/>
        <w:t xml:space="preserve">נספח </w:t>
      </w:r>
      <w:r w:rsidR="003065F6">
        <w:rPr>
          <w:rFonts w:hint="cs"/>
          <w:rtl/>
        </w:rPr>
        <w:t>ג</w:t>
      </w:r>
    </w:p>
    <w:bookmarkEnd w:id="16"/>
    <w:p w14:paraId="292996FA" w14:textId="77777777" w:rsidR="002C7996" w:rsidRPr="00B57519" w:rsidRDefault="002C7996" w:rsidP="00E651B0">
      <w:pPr>
        <w:pStyle w:val="-0"/>
      </w:pPr>
      <w:r w:rsidRPr="00B57519">
        <w:rPr>
          <w:rFonts w:hint="cs"/>
          <w:u w:color="3464BA"/>
          <w:rtl/>
        </w:rPr>
        <w:t>טבלת שינויים שבוצעו בהוראה</w:t>
      </w:r>
    </w:p>
    <w:p w14:paraId="3B91AD3E" w14:textId="77777777" w:rsidR="002C7996" w:rsidRPr="00B57519" w:rsidRDefault="002C7996" w:rsidP="00E651B0">
      <w:pPr>
        <w:spacing w:line="360" w:lineRule="auto"/>
        <w:rPr>
          <w:rFonts w:asciiTheme="minorBidi" w:hAnsiTheme="minorBidi" w:cstheme="minorBidi"/>
          <w:sz w:val="22"/>
          <w:szCs w:val="22"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190"/>
        <w:gridCol w:w="1417"/>
        <w:gridCol w:w="2410"/>
        <w:gridCol w:w="3829"/>
      </w:tblGrid>
      <w:tr w:rsidR="002C7996" w:rsidRPr="00B57519" w14:paraId="1F4D1955" w14:textId="77777777" w:rsidTr="00B867BA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EAFF4BF" w14:textId="77777777" w:rsidR="002C7996" w:rsidRPr="00B57519" w:rsidRDefault="002C7996" w:rsidP="00E651B0">
            <w:pPr>
              <w:spacing w:line="360" w:lineRule="auto"/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B57519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2C7996" w:rsidRPr="00B57519" w14:paraId="4A236E75" w14:textId="77777777" w:rsidTr="006E2B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BD19277" w14:textId="77777777" w:rsidR="002C7996" w:rsidRPr="00B57519" w:rsidRDefault="002C7996" w:rsidP="00E651B0">
            <w:pPr>
              <w:spacing w:line="360" w:lineRule="auto"/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B57519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8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1ECCF19" w14:textId="7DD83D5C" w:rsidR="002C7996" w:rsidRPr="00B57519" w:rsidRDefault="002C7996" w:rsidP="00E651B0">
            <w:pPr>
              <w:spacing w:line="360" w:lineRule="auto"/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B57519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BC1251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="00BC1251">
              <w:rPr>
                <w:rFonts w:ascii="Arial" w:eastAsia="PMingLiU" w:hAnsi="Arial" w:cs="Arial" w:hint="cs"/>
                <w:bCs/>
                <w:sz w:val="20"/>
                <w:szCs w:val="20"/>
                <w:rtl/>
              </w:rPr>
              <w:t>פרסום</w:t>
            </w:r>
          </w:p>
        </w:tc>
        <w:tc>
          <w:tcPr>
            <w:tcW w:w="13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54D1D343" w14:textId="77777777" w:rsidR="002C7996" w:rsidRPr="00B57519" w:rsidRDefault="002C7996" w:rsidP="00E651B0">
            <w:pPr>
              <w:spacing w:line="360" w:lineRule="auto"/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B57519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16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10A2A1BC" w14:textId="46F03AE7" w:rsidR="002C7996" w:rsidRPr="00B57519" w:rsidRDefault="002C7996" w:rsidP="00E651B0">
            <w:pPr>
              <w:spacing w:line="360" w:lineRule="auto"/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B57519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השינוי/נימוקים</w:t>
            </w:r>
          </w:p>
        </w:tc>
      </w:tr>
      <w:tr w:rsidR="002C7996" w:rsidRPr="00AD10C7" w14:paraId="191A5780" w14:textId="77777777" w:rsidTr="006E2B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67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A71C09" w14:textId="561E9FAF" w:rsidR="002C7996" w:rsidRPr="00684EEB" w:rsidRDefault="006E2B9A" w:rsidP="00E651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6</w:t>
            </w:r>
          </w:p>
        </w:tc>
        <w:tc>
          <w:tcPr>
            <w:tcW w:w="8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EB4D81" w14:textId="4BB4C541" w:rsidR="002C7996" w:rsidRPr="00684EEB" w:rsidRDefault="00280EA7" w:rsidP="00E651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10</w:t>
            </w:r>
            <w:r w:rsidR="00EF4FA6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 w:rsidR="003864B8">
              <w:rPr>
                <w:rFonts w:ascii="Arial" w:hAnsi="Arial" w:cs="Arial" w:hint="cs"/>
                <w:sz w:val="20"/>
                <w:szCs w:val="20"/>
                <w:rtl/>
              </w:rPr>
              <w:t>09</w:t>
            </w:r>
            <w:r w:rsidR="00EF4FA6">
              <w:rPr>
                <w:rFonts w:ascii="Arial" w:hAnsi="Arial" w:cs="Arial" w:hint="cs"/>
                <w:sz w:val="20"/>
                <w:szCs w:val="20"/>
                <w:rtl/>
              </w:rPr>
              <w:t>.2019</w:t>
            </w:r>
          </w:p>
        </w:tc>
        <w:tc>
          <w:tcPr>
            <w:tcW w:w="13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09053D" w14:textId="77777777" w:rsidR="002C7996" w:rsidRPr="00BC65FD" w:rsidRDefault="00EF4FA6" w:rsidP="00E651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>מרבית סעיפי ההוראה</w:t>
            </w:r>
          </w:p>
        </w:tc>
        <w:tc>
          <w:tcPr>
            <w:tcW w:w="216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1AB18E" w14:textId="54C12587" w:rsidR="002C7996" w:rsidRPr="00F67116" w:rsidRDefault="006E2B9A" w:rsidP="00E651B0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 xml:space="preserve">תיקוף ועדכון מרבית חלקי ההוראה, לאור פרסום </w:t>
            </w:r>
            <w:hyperlink r:id="rId66" w:history="1">
              <w:r w:rsidR="00F67116" w:rsidRPr="00F67116">
                <w:rPr>
                  <w:rStyle w:val="Hyperlink"/>
                  <w:rFonts w:asciiTheme="minorBidi" w:hAnsiTheme="minorBidi" w:cstheme="minorBidi"/>
                  <w:sz w:val="20"/>
                  <w:szCs w:val="20"/>
                  <w:rtl/>
                </w:rPr>
                <w:t>חוזר נציבות שירות המדינה, "העסקת סטודנטים בשירות המדינה", מיום 29 במרץ 2018</w:t>
              </w:r>
            </w:hyperlink>
          </w:p>
        </w:tc>
      </w:tr>
      <w:tr w:rsidR="000A34AD" w:rsidRPr="00AD10C7" w14:paraId="34C6428C" w14:textId="77777777" w:rsidTr="00E651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67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9B84D8" w14:textId="6FE0DD27" w:rsidR="000A34AD" w:rsidRPr="00684EEB" w:rsidRDefault="000A34AD" w:rsidP="00E651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7</w:t>
            </w:r>
          </w:p>
        </w:tc>
        <w:tc>
          <w:tcPr>
            <w:tcW w:w="8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4426EA" w14:textId="25FFBC11" w:rsidR="000A34AD" w:rsidRPr="00684EEB" w:rsidRDefault="003757C6" w:rsidP="00E651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11</w:t>
            </w:r>
            <w:r w:rsidR="000A34AD">
              <w:rPr>
                <w:rFonts w:ascii="Arial" w:hAnsi="Arial" w:cs="Arial" w:hint="cs"/>
                <w:sz w:val="20"/>
                <w:szCs w:val="20"/>
                <w:rtl/>
              </w:rPr>
              <w:t>.0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 w:rsidR="000A34AD">
              <w:rPr>
                <w:rFonts w:ascii="Arial" w:hAnsi="Arial" w:cs="Arial" w:hint="cs"/>
                <w:sz w:val="20"/>
                <w:szCs w:val="20"/>
                <w:rtl/>
              </w:rPr>
              <w:t>.2020</w:t>
            </w:r>
          </w:p>
        </w:tc>
        <w:tc>
          <w:tcPr>
            <w:tcW w:w="13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95ADAF" w14:textId="747DF47F" w:rsidR="000A34AD" w:rsidRPr="00BC65FD" w:rsidRDefault="000A34AD" w:rsidP="00E651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lang w:eastAsia="he-IL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  <w:lang w:eastAsia="he-IL"/>
              </w:rPr>
              <w:instrText>Ref31113181 \r \h</w:instrText>
            </w: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="00435C65"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\* </w:instrText>
            </w:r>
            <w:r w:rsidR="00435C65">
              <w:rPr>
                <w:rFonts w:ascii="Arial" w:hAnsi="Arial" w:cs="Arial"/>
                <w:sz w:val="20"/>
                <w:szCs w:val="20"/>
                <w:lang w:eastAsia="he-IL"/>
              </w:rPr>
              <w:instrText>MERGEFORMAT</w:instrText>
            </w:r>
            <w:r w:rsidR="00435C65"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</w: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  <w:lang w:eastAsia="he-IL"/>
              </w:rPr>
              <w:t>‎</w:t>
            </w:r>
            <w:r>
              <w:rPr>
                <w:rFonts w:ascii="Arial" w:hAnsi="Arial" w:cs="Arial"/>
                <w:sz w:val="20"/>
                <w:szCs w:val="20"/>
                <w:lang w:eastAsia="he-IL"/>
              </w:rPr>
              <w:t>2.7.3</w:t>
            </w:r>
            <w:r>
              <w:rPr>
                <w:rFonts w:ascii="Arial" w:hAnsi="Arial" w:cs="Arial"/>
                <w:sz w:val="20"/>
                <w:szCs w:val="20"/>
                <w:rtl/>
                <w:lang w:eastAsia="he-IL"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 xml:space="preserve"> ו- </w:t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  <w:fldChar w:fldCharType="begin"/>
            </w:r>
            <w:r w:rsidR="00BE7E05"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  <w:instrText>REF</w:instrText>
            </w:r>
            <w:r w:rsidR="00BE7E05"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_</w:instrText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  <w:instrText>Ref31113235 \r \h</w:instrText>
            </w:r>
            <w:r w:rsidR="00BE7E05">
              <w:rPr>
                <w:rFonts w:ascii="Arial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="00E651B0">
              <w:rPr>
                <w:rFonts w:ascii="Arial" w:hAnsi="Arial" w:cs="Arial"/>
                <w:sz w:val="20"/>
                <w:szCs w:val="20"/>
                <w:lang w:eastAsia="he-IL"/>
              </w:rPr>
              <w:instrText xml:space="preserve"> \* MERGEFORMAT </w:instrText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  <w:fldChar w:fldCharType="separate"/>
            </w:r>
            <w:r w:rsidR="00BE7E05">
              <w:rPr>
                <w:rFonts w:ascii="Arial" w:hAnsi="Arial" w:cs="Arial"/>
                <w:sz w:val="20"/>
                <w:szCs w:val="20"/>
                <w:cs/>
                <w:lang w:eastAsia="he-IL"/>
              </w:rPr>
              <w:t>‎</w:t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  <w:t>2.7.6</w:t>
            </w:r>
            <w:r w:rsidR="00BE7E05">
              <w:rPr>
                <w:rFonts w:ascii="Arial" w:hAnsi="Arial" w:cs="Arial"/>
                <w:sz w:val="20"/>
                <w:szCs w:val="20"/>
                <w:lang w:eastAsia="he-IL"/>
              </w:rPr>
              <w:fldChar w:fldCharType="end"/>
            </w:r>
          </w:p>
        </w:tc>
        <w:tc>
          <w:tcPr>
            <w:tcW w:w="216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34E1C7" w14:textId="3FA2804C" w:rsidR="000A34AD" w:rsidRPr="000A34AD" w:rsidRDefault="000A34AD" w:rsidP="00E651B0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  <w:r w:rsidRPr="000A34AD"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 xml:space="preserve">עדכון הנחיות </w:t>
            </w:r>
            <w:r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 xml:space="preserve">הסעיפים (נוכח עדכון הנחיות נציבות שירות המדינה </w:t>
            </w:r>
            <w:r w:rsidR="00435C65"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 xml:space="preserve">בעניין </w:t>
            </w:r>
            <w:r w:rsidRPr="000A34AD">
              <w:rPr>
                <w:rFonts w:ascii="Arial" w:hAnsi="Arial" w:cs="Arial"/>
                <w:sz w:val="20"/>
                <w:szCs w:val="20"/>
                <w:rtl/>
              </w:rPr>
              <w:t>צבירת ימי חופשה לסטודנטים</w:t>
            </w:r>
            <w:r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>)</w:t>
            </w:r>
          </w:p>
        </w:tc>
      </w:tr>
      <w:tr w:rsidR="00E651B0" w:rsidRPr="00C55188" w14:paraId="03B67BFD" w14:textId="77777777" w:rsidTr="00435C6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67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C7B87F" w14:textId="4AF41B5E" w:rsidR="00E651B0" w:rsidRPr="00C55188" w:rsidRDefault="00E651B0" w:rsidP="00432A6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C55188"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</w:p>
        </w:tc>
        <w:tc>
          <w:tcPr>
            <w:tcW w:w="8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FDEAFB" w14:textId="3D856BDC" w:rsidR="00E651B0" w:rsidRPr="00C55188" w:rsidRDefault="00640CC5" w:rsidP="00432A6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13</w:t>
            </w:r>
            <w:r w:rsidR="00E651B0" w:rsidRPr="00C55188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 w:rsidR="00C34707" w:rsidRPr="00C55188">
              <w:rPr>
                <w:rFonts w:ascii="Arial" w:hAnsi="Arial" w:cs="Arial" w:hint="cs"/>
                <w:sz w:val="20"/>
                <w:szCs w:val="20"/>
                <w:rtl/>
              </w:rPr>
              <w:t>0</w:t>
            </w:r>
            <w:r w:rsidR="00C34707"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 w:rsidR="00E651B0" w:rsidRPr="00C55188">
              <w:rPr>
                <w:rFonts w:ascii="Arial" w:hAnsi="Arial" w:cs="Arial" w:hint="cs"/>
                <w:sz w:val="20"/>
                <w:szCs w:val="20"/>
                <w:rtl/>
              </w:rPr>
              <w:t>.2024</w:t>
            </w:r>
          </w:p>
        </w:tc>
        <w:tc>
          <w:tcPr>
            <w:tcW w:w="136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32C68FD" w14:textId="2394B093" w:rsidR="00E651B0" w:rsidRPr="00C55188" w:rsidRDefault="001928AC" w:rsidP="00C3470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  <w:lang w:eastAsia="he-IL"/>
              </w:rPr>
            </w:pPr>
            <w:r w:rsidRPr="00C55188">
              <w:rPr>
                <w:rFonts w:ascii="Arial" w:hAnsi="Arial" w:cs="Arial" w:hint="cs"/>
                <w:sz w:val="20"/>
                <w:szCs w:val="20"/>
                <w:rtl/>
                <w:lang w:eastAsia="he-IL"/>
              </w:rPr>
              <w:t>מרבית סעיפי ההוראה</w:t>
            </w:r>
          </w:p>
        </w:tc>
        <w:tc>
          <w:tcPr>
            <w:tcW w:w="216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48886" w14:textId="2F9BB66F" w:rsidR="00E651B0" w:rsidRPr="00C55188" w:rsidRDefault="001928AC" w:rsidP="001928AC">
            <w:pPr>
              <w:spacing w:line="360" w:lineRule="auto"/>
              <w:jc w:val="both"/>
              <w:rPr>
                <w:rFonts w:asciiTheme="minorBidi" w:hAnsiTheme="minorBidi" w:cstheme="minorBidi"/>
                <w:color w:val="1F4E79"/>
                <w:sz w:val="20"/>
                <w:szCs w:val="20"/>
                <w:rtl/>
              </w:rPr>
            </w:pPr>
            <w:r w:rsidRPr="00C55188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>תיקוף ועדכון מרבית חלקי ההוראה, נוכח פרסום</w:t>
            </w:r>
            <w:r w:rsidR="00C55188" w:rsidRPr="00C55188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 xml:space="preserve"> </w:t>
            </w:r>
            <w:hyperlink r:id="rId67" w:history="1">
              <w:r w:rsidR="00C55188" w:rsidRPr="00C55188">
                <w:rPr>
                  <w:rStyle w:val="Hyperlink"/>
                  <w:rFonts w:asciiTheme="minorBidi" w:hAnsiTheme="minorBidi" w:cstheme="minorBidi"/>
                  <w:sz w:val="20"/>
                  <w:szCs w:val="20"/>
                  <w:rtl/>
                </w:rPr>
                <w:t>הסכם (קיבוצי), "סטודנטים במגזר הציבורי", מיום 27 בדצמבר 2022</w:t>
              </w:r>
            </w:hyperlink>
            <w:r w:rsidRPr="00C55188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, </w:t>
            </w:r>
            <w:hyperlink r:id="rId68" w:history="1">
              <w:r w:rsidR="00C55188" w:rsidRPr="00C55188">
                <w:rPr>
                  <w:rStyle w:val="Hyperlink"/>
                  <w:rFonts w:asciiTheme="minorBidi" w:hAnsiTheme="minorBidi" w:cstheme="minorBidi"/>
                  <w:sz w:val="20"/>
                  <w:szCs w:val="20"/>
                  <w:rtl/>
                </w:rPr>
                <w:t>חוזר נציבות שירות המדינה, "העסקת סטודנטים בשירות המדינה", מיום 3 באוקטובר 2022</w:t>
              </w:r>
            </w:hyperlink>
            <w:r w:rsidR="00C55188" w:rsidRPr="00C55188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 ו</w:t>
            </w:r>
            <w:hyperlink r:id="rId69" w:history="1">
              <w:r w:rsidR="00C55188" w:rsidRPr="00C55188">
                <w:rPr>
                  <w:rStyle w:val="Hyperlink"/>
                  <w:rFonts w:asciiTheme="minorBidi" w:hAnsiTheme="minorBidi" w:cstheme="minorBidi"/>
                  <w:sz w:val="20"/>
                  <w:szCs w:val="20"/>
                  <w:rtl/>
                </w:rPr>
                <w:t>חוזר הממונה על השכר, "תיקון הסכם (קיבוצי) סטודנטים מיום 18.4.2016", מיום 14 באוגוסט 2023</w:t>
              </w:r>
            </w:hyperlink>
            <w:r w:rsidR="00C55188" w:rsidRPr="00C55188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</w:tc>
      </w:tr>
    </w:tbl>
    <w:p w14:paraId="34F3B1A1" w14:textId="77777777" w:rsidR="002C7996" w:rsidRPr="0013732F" w:rsidRDefault="002C7996" w:rsidP="00E651B0">
      <w:pPr>
        <w:spacing w:line="360" w:lineRule="auto"/>
      </w:pPr>
    </w:p>
    <w:p w14:paraId="03F22CE2" w14:textId="77777777" w:rsidR="002C7996" w:rsidRPr="002C7996" w:rsidRDefault="002C7996" w:rsidP="00E651B0">
      <w:pPr>
        <w:spacing w:line="360" w:lineRule="auto"/>
      </w:pPr>
    </w:p>
    <w:sectPr w:rsidR="002C7996" w:rsidRPr="002C7996" w:rsidSect="00002FA8">
      <w:headerReference w:type="default" r:id="rId70"/>
      <w:footerReference w:type="default" r:id="rId71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59DC2B" w14:textId="77777777" w:rsidR="00542D48" w:rsidRDefault="00542D48">
      <w:r>
        <w:separator/>
      </w:r>
    </w:p>
  </w:endnote>
  <w:endnote w:type="continuationSeparator" w:id="0">
    <w:p w14:paraId="156230E1" w14:textId="77777777" w:rsidR="00542D48" w:rsidRDefault="00542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BB1DF9" w:rsidRPr="00D02A79" w14:paraId="1B962F3A" w14:textId="77777777" w:rsidTr="00DF2525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48E46249" w14:textId="3F6CD4F4" w:rsidR="00BB1DF9" w:rsidRPr="00E61709" w:rsidRDefault="00BB1DF9" w:rsidP="00640CC5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640CC5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13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.02.2024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C9B6F72" w14:textId="77777777" w:rsidR="00BB1DF9" w:rsidRPr="00CC1DC6" w:rsidRDefault="00BB1DF9" w:rsidP="00E651B0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20F5BF3" w14:textId="07CD8872" w:rsidR="00BB1DF9" w:rsidRPr="00E61709" w:rsidRDefault="00BB1DF9" w:rsidP="00E651B0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2477D13" w14:textId="77777777" w:rsidR="00BB1DF9" w:rsidRPr="00E61709" w:rsidRDefault="00BB1DF9" w:rsidP="00E651B0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BB1DF9" w:rsidRPr="00C85CA4" w14:paraId="397126A0" w14:textId="77777777" w:rsidTr="00DF2525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6B9E7811" w14:textId="77777777" w:rsidR="00BB1DF9" w:rsidRPr="00C85CA4" w:rsidRDefault="00BB1DF9" w:rsidP="00E651B0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B1DF9" w:rsidRPr="00E61709" w14:paraId="7C6C94A3" w14:textId="77777777" w:rsidTr="00432A61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44E3AB1B" w14:textId="77777777" w:rsidR="00BB1DF9" w:rsidRPr="00E61709" w:rsidRDefault="00BB1DF9" w:rsidP="00E651B0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C8F1D2F" wp14:editId="495F8A89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6D28029F" w14:textId="77777777" w:rsidR="00BB1DF9" w:rsidRPr="00E61709" w:rsidRDefault="00605CAE" w:rsidP="00E651B0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BB1DF9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BB1DF9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="00BB1DF9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2F98978" w14:textId="77777777" w:rsidR="00BB1DF9" w:rsidRPr="00E61709" w:rsidRDefault="00BB1DF9" w:rsidP="00E651B0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1528A59" wp14:editId="06927DB5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2A1B963D" w14:textId="77777777" w:rsidR="00BB1DF9" w:rsidRPr="00E61709" w:rsidRDefault="00BB1DF9" w:rsidP="00E651B0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7F5F6D3C" w14:textId="77777777" w:rsidR="00BB1DF9" w:rsidRPr="00E61709" w:rsidRDefault="00605CAE" w:rsidP="00E651B0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BB1DF9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0AEE9727" w14:textId="77777777" w:rsidR="00BB1DF9" w:rsidRPr="00E61709" w:rsidRDefault="00BB1DF9" w:rsidP="00E651B0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CED4885" wp14:editId="7603DFE5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shd w:val="clear" w:color="auto" w:fill="auto"/>
          <w:vAlign w:val="center"/>
        </w:tcPr>
        <w:p w14:paraId="7E296C7C" w14:textId="77777777" w:rsidR="00BB1DF9" w:rsidRPr="00E61709" w:rsidRDefault="00BB1DF9" w:rsidP="00E651B0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1633CF87" w14:textId="77777777" w:rsidR="00BB1DF9" w:rsidRPr="00E61709" w:rsidRDefault="00605CAE" w:rsidP="00E651B0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BB1DF9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shd w:val="clear" w:color="auto" w:fill="auto"/>
          <w:vAlign w:val="center"/>
        </w:tcPr>
        <w:p w14:paraId="5CAD38E5" w14:textId="47E332AF" w:rsidR="00BB1DF9" w:rsidRPr="00E61709" w:rsidRDefault="00BB1DF9" w:rsidP="00E651B0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05CAE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13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05CAE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13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1F5CDF04" w14:textId="77777777" w:rsidR="00BB1DF9" w:rsidRDefault="00BB1DF9" w:rsidP="00EF4FA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452D23" w14:textId="77777777" w:rsidR="00542D48" w:rsidRDefault="00542D48">
      <w:r>
        <w:separator/>
      </w:r>
    </w:p>
  </w:footnote>
  <w:footnote w:type="continuationSeparator" w:id="0">
    <w:p w14:paraId="3BD617D5" w14:textId="77777777" w:rsidR="00542D48" w:rsidRDefault="00542D48">
      <w:r>
        <w:continuationSeparator/>
      </w:r>
    </w:p>
  </w:footnote>
  <w:footnote w:id="1">
    <w:p w14:paraId="180C70AF" w14:textId="71C354C3" w:rsidR="00BB1DF9" w:rsidRPr="00BC1251" w:rsidRDefault="00BB1DF9">
      <w:pPr>
        <w:pStyle w:val="ac"/>
      </w:pPr>
      <w:r w:rsidRPr="00BC1251">
        <w:rPr>
          <w:rStyle w:val="ae"/>
        </w:rPr>
        <w:footnoteRef/>
      </w:r>
      <w:r w:rsidRPr="00BC1251">
        <w:rPr>
          <w:rtl/>
        </w:rPr>
        <w:t xml:space="preserve"> </w:t>
      </w:r>
      <w:r w:rsidRPr="00432A61">
        <w:rPr>
          <w:rFonts w:asciiTheme="minorBidi" w:hAnsiTheme="minorBidi" w:cstheme="minorBidi"/>
          <w:rtl/>
        </w:rPr>
        <w:t xml:space="preserve">בגין </w:t>
      </w:r>
      <w:r w:rsidRPr="00432A61">
        <w:rPr>
          <w:rFonts w:ascii="Arial" w:hAnsi="Arial" w:cs="Arial" w:hint="eastAsia"/>
          <w:rtl/>
        </w:rPr>
        <w:t>עובד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ששכרו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משולם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באמצעות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מערכת</w:t>
      </w:r>
      <w:r w:rsidRPr="00432A61">
        <w:rPr>
          <w:rFonts w:ascii="Arial" w:hAnsi="Arial" w:cs="Arial"/>
          <w:rtl/>
        </w:rPr>
        <w:t xml:space="preserve"> </w:t>
      </w:r>
      <w:proofErr w:type="spellStart"/>
      <w:r w:rsidR="00605CAE">
        <w:rPr>
          <w:rFonts w:ascii="Arial" w:hAnsi="Arial" w:cs="Arial" w:hint="cs"/>
          <w:rtl/>
        </w:rPr>
        <w:t>סיגמה</w:t>
      </w:r>
      <w:proofErr w:type="spellEnd"/>
      <w:r w:rsidRPr="00432A61">
        <w:rPr>
          <w:rFonts w:ascii="Arial" w:hAnsi="Arial" w:cs="Arial"/>
          <w:rtl/>
        </w:rPr>
        <w:t xml:space="preserve">, </w:t>
      </w:r>
      <w:r w:rsidRPr="00432A61">
        <w:rPr>
          <w:rFonts w:ascii="Arial" w:hAnsi="Arial" w:cs="Arial" w:hint="eastAsia"/>
          <w:rtl/>
        </w:rPr>
        <w:t>חישוב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כלל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הרכיבים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למעט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מק</w:t>
      </w:r>
      <w:r w:rsidR="00C34707">
        <w:rPr>
          <w:rFonts w:ascii="Arial" w:hAnsi="Arial" w:cs="Arial" w:hint="cs"/>
          <w:rtl/>
        </w:rPr>
        <w:t>ד</w:t>
      </w:r>
      <w:r w:rsidRPr="00432A61">
        <w:rPr>
          <w:rFonts w:ascii="Arial" w:hAnsi="Arial" w:cs="Arial" w:hint="eastAsia"/>
          <w:rtl/>
        </w:rPr>
        <w:t>מה</w:t>
      </w:r>
      <w:r w:rsidRPr="00432A61">
        <w:rPr>
          <w:rFonts w:ascii="Arial" w:hAnsi="Arial" w:cs="Arial"/>
          <w:rtl/>
        </w:rPr>
        <w:t xml:space="preserve"> (סמל 4140) </w:t>
      </w:r>
      <w:r w:rsidRPr="00432A61">
        <w:rPr>
          <w:rFonts w:ascii="Arial" w:hAnsi="Arial" w:cs="Arial" w:hint="eastAsia"/>
          <w:rtl/>
        </w:rPr>
        <w:t>יבוצע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באמצעות</w:t>
      </w:r>
      <w:r w:rsidRPr="00432A61">
        <w:rPr>
          <w:rFonts w:ascii="Arial" w:hAnsi="Arial" w:cs="Arial"/>
          <w:rtl/>
        </w:rPr>
        <w:t xml:space="preserve"> </w:t>
      </w:r>
      <w:r w:rsidRPr="00432A61">
        <w:rPr>
          <w:rFonts w:ascii="Arial" w:hAnsi="Arial" w:cs="Arial" w:hint="eastAsia"/>
          <w:rtl/>
        </w:rPr>
        <w:t>מערכת</w:t>
      </w:r>
      <w:r w:rsidRPr="00432A61">
        <w:rPr>
          <w:rFonts w:ascii="Arial" w:hAnsi="Arial" w:cs="Arial"/>
          <w:rtl/>
        </w:rPr>
        <w:t xml:space="preserve"> </w:t>
      </w:r>
      <w:proofErr w:type="spellStart"/>
      <w:r w:rsidR="00605CAE">
        <w:rPr>
          <w:rFonts w:ascii="Arial" w:hAnsi="Arial" w:cs="Arial" w:hint="cs"/>
          <w:rtl/>
        </w:rPr>
        <w:t>סיגמה</w:t>
      </w:r>
      <w:bookmarkStart w:id="15" w:name="_GoBack"/>
      <w:bookmarkEnd w:id="15"/>
      <w:proofErr w:type="spellEnd"/>
      <w:r w:rsidRPr="00432A61">
        <w:rPr>
          <w:rFonts w:ascii="Arial" w:hAnsi="Arial" w:cs="Arial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BB1DF9" w:rsidRPr="00D84715" w14:paraId="144266E9" w14:textId="77777777" w:rsidTr="00DF2525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253ADE13" w14:textId="77777777" w:rsidR="00BB1DF9" w:rsidRPr="00A1719C" w:rsidRDefault="00BB1DF9" w:rsidP="00E651B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2FE80BFE" wp14:editId="7420D0AF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E6643C3" w14:textId="77777777" w:rsidR="00BB1DF9" w:rsidRPr="00A1719C" w:rsidRDefault="00BB1DF9" w:rsidP="00E651B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B1DF9" w:rsidRPr="00D84715" w14:paraId="6219AB14" w14:textId="77777777" w:rsidTr="00DF2525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272AEAB" w14:textId="77777777" w:rsidR="00BB1DF9" w:rsidRPr="00757A20" w:rsidRDefault="00BB1DF9" w:rsidP="00E651B0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29F2B95E" wp14:editId="5FBE2549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4A3AE8A" w14:textId="77777777" w:rsidR="00BB1DF9" w:rsidRPr="00E61709" w:rsidRDefault="00BB1DF9" w:rsidP="00E651B0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4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B1DF9" w14:paraId="6FEFE78D" w14:textId="77777777" w:rsidTr="00DF2525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66BA47F" w14:textId="77777777" w:rsidR="00BB1DF9" w:rsidRPr="00E61709" w:rsidRDefault="00BB1DF9" w:rsidP="00E651B0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A927719" w14:textId="77777777" w:rsidR="00BB1DF9" w:rsidRPr="00E61709" w:rsidRDefault="00BB1DF9" w:rsidP="00E651B0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BB1DF9" w14:paraId="7F0AD455" w14:textId="77777777" w:rsidTr="00DF2525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192F485" w14:textId="77777777" w:rsidR="00BB1DF9" w:rsidRPr="00E61709" w:rsidRDefault="00BB1DF9" w:rsidP="00E651B0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DBB8C86" w14:textId="77777777" w:rsidR="00BB1DF9" w:rsidRPr="00E61709" w:rsidRDefault="00BB1DF9" w:rsidP="00E651B0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13.1.3</w:t>
                </w:r>
              </w:p>
            </w:tc>
          </w:tr>
          <w:tr w:rsidR="00BB1DF9" w14:paraId="174A02A2" w14:textId="77777777" w:rsidTr="00DF2525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D80B10C" w14:textId="77777777" w:rsidR="00BB1DF9" w:rsidRPr="00E61709" w:rsidRDefault="00BB1DF9" w:rsidP="00E651B0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D14F00E" w14:textId="64586943" w:rsidR="00BB1DF9" w:rsidRPr="00E61709" w:rsidRDefault="00BB1DF9" w:rsidP="00E651B0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8</w:t>
                </w:r>
              </w:p>
            </w:tc>
          </w:tr>
        </w:tbl>
        <w:p w14:paraId="0D53C783" w14:textId="77777777" w:rsidR="00BB1DF9" w:rsidRPr="00757A20" w:rsidRDefault="00BB1DF9" w:rsidP="00E651B0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BB1DF9" w:rsidRPr="00D84715" w14:paraId="77A27ED1" w14:textId="77777777" w:rsidTr="00DF2525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DC50AD7" w14:textId="77777777" w:rsidR="00BB1DF9" w:rsidRPr="00E61709" w:rsidRDefault="00BB1DF9" w:rsidP="00E651B0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כללי העסקת סטודנטים ושכרם</w:t>
          </w:r>
        </w:p>
        <w:p w14:paraId="5B3D9526" w14:textId="77777777" w:rsidR="00BB1DF9" w:rsidRPr="00E61709" w:rsidRDefault="00BB1DF9" w:rsidP="00E651B0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648FB1BD" w14:textId="77777777" w:rsidR="00BB1DF9" w:rsidRPr="00A1719C" w:rsidRDefault="00BB1DF9" w:rsidP="00E651B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31A50FAA" w14:textId="77777777" w:rsidR="00BB1DF9" w:rsidRDefault="00BB1DF9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8E29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A437D4"/>
    <w:multiLevelType w:val="hybridMultilevel"/>
    <w:tmpl w:val="FDB0E6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9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3B0195E"/>
    <w:multiLevelType w:val="multilevel"/>
    <w:tmpl w:val="C9BCC7F4"/>
    <w:numStyleLink w:val="a0"/>
  </w:abstractNum>
  <w:abstractNum w:abstractNumId="12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49630C77"/>
    <w:multiLevelType w:val="hybridMultilevel"/>
    <w:tmpl w:val="D958AB28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600CCF"/>
    <w:multiLevelType w:val="multilevel"/>
    <w:tmpl w:val="309654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3."/>
      <w:lvlJc w:val="left"/>
      <w:pPr>
        <w:ind w:left="1638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A046520"/>
    <w:multiLevelType w:val="multilevel"/>
    <w:tmpl w:val="E2962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9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9AC195A"/>
    <w:multiLevelType w:val="multilevel"/>
    <w:tmpl w:val="A1A020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3055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5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1"/>
    </w:lvlOverride>
  </w:num>
  <w:num w:numId="7">
    <w:abstractNumId w:val="22"/>
  </w:num>
  <w:num w:numId="8">
    <w:abstractNumId w:val="1"/>
  </w:num>
  <w:num w:numId="9">
    <w:abstractNumId w:val="1"/>
  </w:num>
  <w:num w:numId="10">
    <w:abstractNumId w:val="1"/>
  </w:num>
  <w:num w:numId="11">
    <w:abstractNumId w:val="17"/>
  </w:num>
  <w:num w:numId="12">
    <w:abstractNumId w:val="2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1"/>
  </w:num>
  <w:num w:numId="22">
    <w:abstractNumId w:val="20"/>
  </w:num>
  <w:num w:numId="23">
    <w:abstractNumId w:val="16"/>
  </w:num>
  <w:num w:numId="24">
    <w:abstractNumId w:val="15"/>
  </w:num>
  <w:num w:numId="25">
    <w:abstractNumId w:val="19"/>
  </w:num>
  <w:num w:numId="26">
    <w:abstractNumId w:val="6"/>
  </w:num>
  <w:num w:numId="27">
    <w:abstractNumId w:val="4"/>
  </w:num>
  <w:num w:numId="28">
    <w:abstractNumId w:val="7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</w:num>
  <w:num w:numId="31">
    <w:abstractNumId w:val="23"/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</w:num>
  <w:num w:numId="34">
    <w:abstractNumId w:val="3"/>
  </w:num>
  <w:num w:numId="35">
    <w:abstractNumId w:val="21"/>
  </w:num>
  <w:num w:numId="36">
    <w:abstractNumId w:val="10"/>
  </w:num>
  <w:num w:numId="37">
    <w:abstractNumId w:val="18"/>
  </w:num>
  <w:num w:numId="38">
    <w:abstractNumId w:val="1"/>
  </w:num>
  <w:num w:numId="39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yNTOzMDU0NjMytTBU0lEKTi0uzszPAykwrgUAeHnwtywAAAA="/>
  </w:docVars>
  <w:rsids>
    <w:rsidRoot w:val="00AB40F7"/>
    <w:rsid w:val="00002FA8"/>
    <w:rsid w:val="00003BED"/>
    <w:rsid w:val="00007842"/>
    <w:rsid w:val="00010370"/>
    <w:rsid w:val="00012A87"/>
    <w:rsid w:val="00015181"/>
    <w:rsid w:val="0001649C"/>
    <w:rsid w:val="000204DA"/>
    <w:rsid w:val="00020FD7"/>
    <w:rsid w:val="00023F07"/>
    <w:rsid w:val="00025691"/>
    <w:rsid w:val="00027461"/>
    <w:rsid w:val="00027D6A"/>
    <w:rsid w:val="000331C1"/>
    <w:rsid w:val="00033268"/>
    <w:rsid w:val="000332AE"/>
    <w:rsid w:val="00036C1B"/>
    <w:rsid w:val="0004366A"/>
    <w:rsid w:val="00044EC7"/>
    <w:rsid w:val="000535BB"/>
    <w:rsid w:val="0005427F"/>
    <w:rsid w:val="00054E60"/>
    <w:rsid w:val="00055163"/>
    <w:rsid w:val="000551FB"/>
    <w:rsid w:val="000561CA"/>
    <w:rsid w:val="000575E5"/>
    <w:rsid w:val="000616A9"/>
    <w:rsid w:val="000639EE"/>
    <w:rsid w:val="00065553"/>
    <w:rsid w:val="00066A19"/>
    <w:rsid w:val="00072287"/>
    <w:rsid w:val="000731AB"/>
    <w:rsid w:val="000765A7"/>
    <w:rsid w:val="00081FB6"/>
    <w:rsid w:val="00086D3D"/>
    <w:rsid w:val="0009789C"/>
    <w:rsid w:val="000A026D"/>
    <w:rsid w:val="000A046A"/>
    <w:rsid w:val="000A1CEE"/>
    <w:rsid w:val="000A28CE"/>
    <w:rsid w:val="000A34AD"/>
    <w:rsid w:val="000A5155"/>
    <w:rsid w:val="000B26E0"/>
    <w:rsid w:val="000B67CE"/>
    <w:rsid w:val="000B7488"/>
    <w:rsid w:val="000C3CE4"/>
    <w:rsid w:val="000C658B"/>
    <w:rsid w:val="000D2E9A"/>
    <w:rsid w:val="000D397F"/>
    <w:rsid w:val="000E144C"/>
    <w:rsid w:val="000E21E7"/>
    <w:rsid w:val="000E43EB"/>
    <w:rsid w:val="000F10B0"/>
    <w:rsid w:val="000F2A0C"/>
    <w:rsid w:val="0010269F"/>
    <w:rsid w:val="0010442D"/>
    <w:rsid w:val="001068EA"/>
    <w:rsid w:val="00110880"/>
    <w:rsid w:val="001110FA"/>
    <w:rsid w:val="00111E3D"/>
    <w:rsid w:val="00115C4B"/>
    <w:rsid w:val="0011650F"/>
    <w:rsid w:val="0011715D"/>
    <w:rsid w:val="00117B39"/>
    <w:rsid w:val="00124D8E"/>
    <w:rsid w:val="00125714"/>
    <w:rsid w:val="00125CC7"/>
    <w:rsid w:val="001308D6"/>
    <w:rsid w:val="00135642"/>
    <w:rsid w:val="001366F3"/>
    <w:rsid w:val="0014318B"/>
    <w:rsid w:val="00143385"/>
    <w:rsid w:val="0014381D"/>
    <w:rsid w:val="00144578"/>
    <w:rsid w:val="00144CD1"/>
    <w:rsid w:val="00145C84"/>
    <w:rsid w:val="00150B5E"/>
    <w:rsid w:val="00152036"/>
    <w:rsid w:val="00153E6A"/>
    <w:rsid w:val="001548A7"/>
    <w:rsid w:val="00154ECF"/>
    <w:rsid w:val="00156550"/>
    <w:rsid w:val="001605B9"/>
    <w:rsid w:val="00160970"/>
    <w:rsid w:val="00166741"/>
    <w:rsid w:val="001837E7"/>
    <w:rsid w:val="00183E61"/>
    <w:rsid w:val="0019231C"/>
    <w:rsid w:val="001928AC"/>
    <w:rsid w:val="00195595"/>
    <w:rsid w:val="001970F3"/>
    <w:rsid w:val="00197184"/>
    <w:rsid w:val="001A01A1"/>
    <w:rsid w:val="001A14C4"/>
    <w:rsid w:val="001A36A7"/>
    <w:rsid w:val="001A7F43"/>
    <w:rsid w:val="001B11F3"/>
    <w:rsid w:val="001B587D"/>
    <w:rsid w:val="001B5D59"/>
    <w:rsid w:val="001B78A2"/>
    <w:rsid w:val="001C32C7"/>
    <w:rsid w:val="001C7F7E"/>
    <w:rsid w:val="001D0895"/>
    <w:rsid w:val="001D215D"/>
    <w:rsid w:val="001D249F"/>
    <w:rsid w:val="001D2739"/>
    <w:rsid w:val="001D288B"/>
    <w:rsid w:val="001D3C2D"/>
    <w:rsid w:val="001D5B27"/>
    <w:rsid w:val="001E09A4"/>
    <w:rsid w:val="001E3B62"/>
    <w:rsid w:val="001E6AAA"/>
    <w:rsid w:val="001F15C0"/>
    <w:rsid w:val="001F3675"/>
    <w:rsid w:val="001F41E6"/>
    <w:rsid w:val="001F4AC5"/>
    <w:rsid w:val="001F4BCC"/>
    <w:rsid w:val="002100FC"/>
    <w:rsid w:val="00210327"/>
    <w:rsid w:val="002113DF"/>
    <w:rsid w:val="0021683C"/>
    <w:rsid w:val="002210C4"/>
    <w:rsid w:val="002248EE"/>
    <w:rsid w:val="00232C46"/>
    <w:rsid w:val="00233061"/>
    <w:rsid w:val="002332DB"/>
    <w:rsid w:val="0023346F"/>
    <w:rsid w:val="00233AFB"/>
    <w:rsid w:val="00240586"/>
    <w:rsid w:val="00242BD9"/>
    <w:rsid w:val="0024518B"/>
    <w:rsid w:val="002458D4"/>
    <w:rsid w:val="002469CC"/>
    <w:rsid w:val="00250D9C"/>
    <w:rsid w:val="00253BAC"/>
    <w:rsid w:val="00254457"/>
    <w:rsid w:val="0025464D"/>
    <w:rsid w:val="00255AE1"/>
    <w:rsid w:val="0025605F"/>
    <w:rsid w:val="00262C49"/>
    <w:rsid w:val="00266C41"/>
    <w:rsid w:val="00267664"/>
    <w:rsid w:val="002677F9"/>
    <w:rsid w:val="0027000C"/>
    <w:rsid w:val="0027184C"/>
    <w:rsid w:val="002737A4"/>
    <w:rsid w:val="00280EA7"/>
    <w:rsid w:val="00290754"/>
    <w:rsid w:val="002929AC"/>
    <w:rsid w:val="0029383C"/>
    <w:rsid w:val="00293A6A"/>
    <w:rsid w:val="002A05F1"/>
    <w:rsid w:val="002A0A2A"/>
    <w:rsid w:val="002A1447"/>
    <w:rsid w:val="002A5A54"/>
    <w:rsid w:val="002B00CF"/>
    <w:rsid w:val="002B399D"/>
    <w:rsid w:val="002B4570"/>
    <w:rsid w:val="002B4DA7"/>
    <w:rsid w:val="002B5424"/>
    <w:rsid w:val="002B7F2A"/>
    <w:rsid w:val="002C0355"/>
    <w:rsid w:val="002C0687"/>
    <w:rsid w:val="002C0BFC"/>
    <w:rsid w:val="002C3B88"/>
    <w:rsid w:val="002C6929"/>
    <w:rsid w:val="002C7303"/>
    <w:rsid w:val="002C7996"/>
    <w:rsid w:val="002C7CF7"/>
    <w:rsid w:val="002D1517"/>
    <w:rsid w:val="002D44A1"/>
    <w:rsid w:val="002D45D4"/>
    <w:rsid w:val="002D52A1"/>
    <w:rsid w:val="002D54FB"/>
    <w:rsid w:val="002D7D53"/>
    <w:rsid w:val="002E2D71"/>
    <w:rsid w:val="002E3453"/>
    <w:rsid w:val="002E51A0"/>
    <w:rsid w:val="002E6634"/>
    <w:rsid w:val="002F3315"/>
    <w:rsid w:val="002F4F60"/>
    <w:rsid w:val="002F730D"/>
    <w:rsid w:val="0030243F"/>
    <w:rsid w:val="003065F6"/>
    <w:rsid w:val="003079C9"/>
    <w:rsid w:val="00313026"/>
    <w:rsid w:val="00321880"/>
    <w:rsid w:val="00321DF4"/>
    <w:rsid w:val="0032353A"/>
    <w:rsid w:val="00323854"/>
    <w:rsid w:val="00324108"/>
    <w:rsid w:val="00327F1A"/>
    <w:rsid w:val="00332A40"/>
    <w:rsid w:val="00334135"/>
    <w:rsid w:val="003343AA"/>
    <w:rsid w:val="0033582F"/>
    <w:rsid w:val="00342BFC"/>
    <w:rsid w:val="00342D68"/>
    <w:rsid w:val="00342E6E"/>
    <w:rsid w:val="00344B69"/>
    <w:rsid w:val="003464A7"/>
    <w:rsid w:val="0034774F"/>
    <w:rsid w:val="0035149B"/>
    <w:rsid w:val="00351AC5"/>
    <w:rsid w:val="00352ABE"/>
    <w:rsid w:val="00353714"/>
    <w:rsid w:val="003558BB"/>
    <w:rsid w:val="0035637D"/>
    <w:rsid w:val="00370A22"/>
    <w:rsid w:val="00370F05"/>
    <w:rsid w:val="00373BA5"/>
    <w:rsid w:val="00374975"/>
    <w:rsid w:val="003757C6"/>
    <w:rsid w:val="00376185"/>
    <w:rsid w:val="00376C9F"/>
    <w:rsid w:val="0038397E"/>
    <w:rsid w:val="00385ECE"/>
    <w:rsid w:val="003864B8"/>
    <w:rsid w:val="0038709F"/>
    <w:rsid w:val="00391133"/>
    <w:rsid w:val="00391C70"/>
    <w:rsid w:val="00395ECC"/>
    <w:rsid w:val="003970FA"/>
    <w:rsid w:val="003A6C7A"/>
    <w:rsid w:val="003B0341"/>
    <w:rsid w:val="003B0BB1"/>
    <w:rsid w:val="003B2987"/>
    <w:rsid w:val="003B3FB9"/>
    <w:rsid w:val="003B6371"/>
    <w:rsid w:val="003B6A14"/>
    <w:rsid w:val="003B6F30"/>
    <w:rsid w:val="003B73AC"/>
    <w:rsid w:val="003B7DCC"/>
    <w:rsid w:val="003C20B8"/>
    <w:rsid w:val="003C5EEE"/>
    <w:rsid w:val="003D1051"/>
    <w:rsid w:val="003D195E"/>
    <w:rsid w:val="003D1DE3"/>
    <w:rsid w:val="003D2062"/>
    <w:rsid w:val="003D2F34"/>
    <w:rsid w:val="003E5C17"/>
    <w:rsid w:val="003E6D62"/>
    <w:rsid w:val="003F0C5F"/>
    <w:rsid w:val="004007D1"/>
    <w:rsid w:val="004032C0"/>
    <w:rsid w:val="00403E5B"/>
    <w:rsid w:val="00411E36"/>
    <w:rsid w:val="00415F11"/>
    <w:rsid w:val="00416E2E"/>
    <w:rsid w:val="0042005E"/>
    <w:rsid w:val="004212C0"/>
    <w:rsid w:val="004309C9"/>
    <w:rsid w:val="00431485"/>
    <w:rsid w:val="00432112"/>
    <w:rsid w:val="00432A61"/>
    <w:rsid w:val="00435C65"/>
    <w:rsid w:val="0044119E"/>
    <w:rsid w:val="00444770"/>
    <w:rsid w:val="00445FCB"/>
    <w:rsid w:val="004475A1"/>
    <w:rsid w:val="004503F0"/>
    <w:rsid w:val="00451911"/>
    <w:rsid w:val="00451EAA"/>
    <w:rsid w:val="00453836"/>
    <w:rsid w:val="00462488"/>
    <w:rsid w:val="0046266E"/>
    <w:rsid w:val="00462E37"/>
    <w:rsid w:val="004634BC"/>
    <w:rsid w:val="00463778"/>
    <w:rsid w:val="0047194B"/>
    <w:rsid w:val="0047252F"/>
    <w:rsid w:val="00473759"/>
    <w:rsid w:val="0047521E"/>
    <w:rsid w:val="00483D81"/>
    <w:rsid w:val="004864D3"/>
    <w:rsid w:val="0049163E"/>
    <w:rsid w:val="00495A05"/>
    <w:rsid w:val="00496FEF"/>
    <w:rsid w:val="0049748F"/>
    <w:rsid w:val="004A0B22"/>
    <w:rsid w:val="004A1384"/>
    <w:rsid w:val="004A412F"/>
    <w:rsid w:val="004A4CB1"/>
    <w:rsid w:val="004A6E44"/>
    <w:rsid w:val="004B21B6"/>
    <w:rsid w:val="004B4E67"/>
    <w:rsid w:val="004B4E74"/>
    <w:rsid w:val="004B59EB"/>
    <w:rsid w:val="004B7683"/>
    <w:rsid w:val="004C20AB"/>
    <w:rsid w:val="004C285F"/>
    <w:rsid w:val="004C3B48"/>
    <w:rsid w:val="004D3292"/>
    <w:rsid w:val="004D424A"/>
    <w:rsid w:val="004D4F4A"/>
    <w:rsid w:val="004D577F"/>
    <w:rsid w:val="004E0F99"/>
    <w:rsid w:val="004E1B8B"/>
    <w:rsid w:val="004E39DA"/>
    <w:rsid w:val="004E39FE"/>
    <w:rsid w:val="004E3BCD"/>
    <w:rsid w:val="004E4DED"/>
    <w:rsid w:val="004E5398"/>
    <w:rsid w:val="004E572E"/>
    <w:rsid w:val="004E7127"/>
    <w:rsid w:val="004F453E"/>
    <w:rsid w:val="004F7655"/>
    <w:rsid w:val="004F7D17"/>
    <w:rsid w:val="00501577"/>
    <w:rsid w:val="00506E4F"/>
    <w:rsid w:val="005078E8"/>
    <w:rsid w:val="005121CD"/>
    <w:rsid w:val="00513739"/>
    <w:rsid w:val="00513EBB"/>
    <w:rsid w:val="00515C6F"/>
    <w:rsid w:val="00517077"/>
    <w:rsid w:val="0052387D"/>
    <w:rsid w:val="00524658"/>
    <w:rsid w:val="00524EBB"/>
    <w:rsid w:val="00526E9B"/>
    <w:rsid w:val="00533246"/>
    <w:rsid w:val="0053767D"/>
    <w:rsid w:val="00542D48"/>
    <w:rsid w:val="00550128"/>
    <w:rsid w:val="00560E42"/>
    <w:rsid w:val="005619F1"/>
    <w:rsid w:val="005622A0"/>
    <w:rsid w:val="00564AD1"/>
    <w:rsid w:val="00566602"/>
    <w:rsid w:val="00567FA9"/>
    <w:rsid w:val="00582771"/>
    <w:rsid w:val="00583923"/>
    <w:rsid w:val="005845ED"/>
    <w:rsid w:val="00594B9B"/>
    <w:rsid w:val="00597AE2"/>
    <w:rsid w:val="00597D93"/>
    <w:rsid w:val="005A239C"/>
    <w:rsid w:val="005A28A5"/>
    <w:rsid w:val="005A4E98"/>
    <w:rsid w:val="005A6E2E"/>
    <w:rsid w:val="005A7BA9"/>
    <w:rsid w:val="005B1109"/>
    <w:rsid w:val="005B21CA"/>
    <w:rsid w:val="005B23ED"/>
    <w:rsid w:val="005C0D87"/>
    <w:rsid w:val="005C14DA"/>
    <w:rsid w:val="005C5FC3"/>
    <w:rsid w:val="005C65F2"/>
    <w:rsid w:val="005D0858"/>
    <w:rsid w:val="005D36A4"/>
    <w:rsid w:val="005E04F0"/>
    <w:rsid w:val="005E0947"/>
    <w:rsid w:val="005E172F"/>
    <w:rsid w:val="005E1DE8"/>
    <w:rsid w:val="005E3096"/>
    <w:rsid w:val="005E373F"/>
    <w:rsid w:val="005E3D09"/>
    <w:rsid w:val="005E47E1"/>
    <w:rsid w:val="005E4C0D"/>
    <w:rsid w:val="005E4DE4"/>
    <w:rsid w:val="005E527F"/>
    <w:rsid w:val="005E6E37"/>
    <w:rsid w:val="005F01C9"/>
    <w:rsid w:val="005F1E8B"/>
    <w:rsid w:val="005F304D"/>
    <w:rsid w:val="005F421B"/>
    <w:rsid w:val="005F6DFA"/>
    <w:rsid w:val="0060000B"/>
    <w:rsid w:val="0060512E"/>
    <w:rsid w:val="00605CAE"/>
    <w:rsid w:val="006166FB"/>
    <w:rsid w:val="0061671D"/>
    <w:rsid w:val="00630BCB"/>
    <w:rsid w:val="00635119"/>
    <w:rsid w:val="00635CF6"/>
    <w:rsid w:val="006378CA"/>
    <w:rsid w:val="00640371"/>
    <w:rsid w:val="00640CC5"/>
    <w:rsid w:val="00641B27"/>
    <w:rsid w:val="00642057"/>
    <w:rsid w:val="00643B01"/>
    <w:rsid w:val="006440A5"/>
    <w:rsid w:val="00647B03"/>
    <w:rsid w:val="00651402"/>
    <w:rsid w:val="00661682"/>
    <w:rsid w:val="006618E1"/>
    <w:rsid w:val="00661CCB"/>
    <w:rsid w:val="00662202"/>
    <w:rsid w:val="00662AEA"/>
    <w:rsid w:val="006645FA"/>
    <w:rsid w:val="00666BA7"/>
    <w:rsid w:val="00666EB4"/>
    <w:rsid w:val="00667DDF"/>
    <w:rsid w:val="0067315C"/>
    <w:rsid w:val="00674729"/>
    <w:rsid w:val="00676C31"/>
    <w:rsid w:val="00682877"/>
    <w:rsid w:val="00693436"/>
    <w:rsid w:val="0069360C"/>
    <w:rsid w:val="00696FED"/>
    <w:rsid w:val="006973A8"/>
    <w:rsid w:val="006974D9"/>
    <w:rsid w:val="00697E24"/>
    <w:rsid w:val="006A54C8"/>
    <w:rsid w:val="006B504A"/>
    <w:rsid w:val="006B7B05"/>
    <w:rsid w:val="006C2E02"/>
    <w:rsid w:val="006C4A99"/>
    <w:rsid w:val="006C54C5"/>
    <w:rsid w:val="006D0897"/>
    <w:rsid w:val="006D1E2A"/>
    <w:rsid w:val="006D22B7"/>
    <w:rsid w:val="006D305E"/>
    <w:rsid w:val="006D5E3A"/>
    <w:rsid w:val="006E2B9A"/>
    <w:rsid w:val="006E5252"/>
    <w:rsid w:val="006E546D"/>
    <w:rsid w:val="006E6A33"/>
    <w:rsid w:val="006F049A"/>
    <w:rsid w:val="006F0C07"/>
    <w:rsid w:val="006F2B76"/>
    <w:rsid w:val="006F3F92"/>
    <w:rsid w:val="006F62D2"/>
    <w:rsid w:val="007061A0"/>
    <w:rsid w:val="00707EBD"/>
    <w:rsid w:val="00710502"/>
    <w:rsid w:val="00710A1C"/>
    <w:rsid w:val="007114E4"/>
    <w:rsid w:val="00717970"/>
    <w:rsid w:val="00722F43"/>
    <w:rsid w:val="007263A8"/>
    <w:rsid w:val="007322CE"/>
    <w:rsid w:val="00737352"/>
    <w:rsid w:val="00741065"/>
    <w:rsid w:val="00743D61"/>
    <w:rsid w:val="00746603"/>
    <w:rsid w:val="007516B9"/>
    <w:rsid w:val="00753653"/>
    <w:rsid w:val="00754369"/>
    <w:rsid w:val="007602EA"/>
    <w:rsid w:val="0076371D"/>
    <w:rsid w:val="00763899"/>
    <w:rsid w:val="00765F6B"/>
    <w:rsid w:val="00766006"/>
    <w:rsid w:val="00774115"/>
    <w:rsid w:val="007762FB"/>
    <w:rsid w:val="0078367A"/>
    <w:rsid w:val="007879AE"/>
    <w:rsid w:val="00791745"/>
    <w:rsid w:val="007919AA"/>
    <w:rsid w:val="00792E74"/>
    <w:rsid w:val="007955DE"/>
    <w:rsid w:val="00796DB7"/>
    <w:rsid w:val="007A03CD"/>
    <w:rsid w:val="007A156F"/>
    <w:rsid w:val="007A23F3"/>
    <w:rsid w:val="007B50AF"/>
    <w:rsid w:val="007B79E5"/>
    <w:rsid w:val="007C1D26"/>
    <w:rsid w:val="007C42DA"/>
    <w:rsid w:val="007D0CBC"/>
    <w:rsid w:val="007D0F62"/>
    <w:rsid w:val="007D48A5"/>
    <w:rsid w:val="007D78DA"/>
    <w:rsid w:val="007E035B"/>
    <w:rsid w:val="007E5988"/>
    <w:rsid w:val="007F62F4"/>
    <w:rsid w:val="00801062"/>
    <w:rsid w:val="008105E1"/>
    <w:rsid w:val="008117D6"/>
    <w:rsid w:val="00811A96"/>
    <w:rsid w:val="00811D84"/>
    <w:rsid w:val="0081283D"/>
    <w:rsid w:val="008128C1"/>
    <w:rsid w:val="008132E3"/>
    <w:rsid w:val="00813849"/>
    <w:rsid w:val="00814694"/>
    <w:rsid w:val="00820AC1"/>
    <w:rsid w:val="00821A6F"/>
    <w:rsid w:val="008267D6"/>
    <w:rsid w:val="00826C18"/>
    <w:rsid w:val="008409D3"/>
    <w:rsid w:val="008432BD"/>
    <w:rsid w:val="00844290"/>
    <w:rsid w:val="00850895"/>
    <w:rsid w:val="00853391"/>
    <w:rsid w:val="0086053D"/>
    <w:rsid w:val="008636C9"/>
    <w:rsid w:val="0086436D"/>
    <w:rsid w:val="00864E48"/>
    <w:rsid w:val="00866715"/>
    <w:rsid w:val="008706D6"/>
    <w:rsid w:val="008766C2"/>
    <w:rsid w:val="008847AD"/>
    <w:rsid w:val="008939EA"/>
    <w:rsid w:val="008A0087"/>
    <w:rsid w:val="008A18FD"/>
    <w:rsid w:val="008A3311"/>
    <w:rsid w:val="008A40AE"/>
    <w:rsid w:val="008B1385"/>
    <w:rsid w:val="008B55C8"/>
    <w:rsid w:val="008B732B"/>
    <w:rsid w:val="008C0CA6"/>
    <w:rsid w:val="008C10F2"/>
    <w:rsid w:val="008C27CD"/>
    <w:rsid w:val="008C340D"/>
    <w:rsid w:val="008C349D"/>
    <w:rsid w:val="008D1028"/>
    <w:rsid w:val="008D19CC"/>
    <w:rsid w:val="008D21FB"/>
    <w:rsid w:val="008D2CE5"/>
    <w:rsid w:val="008D3159"/>
    <w:rsid w:val="008D3225"/>
    <w:rsid w:val="008D5B71"/>
    <w:rsid w:val="008E2080"/>
    <w:rsid w:val="008F2E0A"/>
    <w:rsid w:val="008F3600"/>
    <w:rsid w:val="008F36AA"/>
    <w:rsid w:val="008F4000"/>
    <w:rsid w:val="008F4461"/>
    <w:rsid w:val="009008F5"/>
    <w:rsid w:val="00900995"/>
    <w:rsid w:val="00906B5B"/>
    <w:rsid w:val="00914150"/>
    <w:rsid w:val="00915459"/>
    <w:rsid w:val="00916668"/>
    <w:rsid w:val="009326F5"/>
    <w:rsid w:val="00932DBC"/>
    <w:rsid w:val="009332BE"/>
    <w:rsid w:val="00936E49"/>
    <w:rsid w:val="00937BD5"/>
    <w:rsid w:val="00941818"/>
    <w:rsid w:val="009475BB"/>
    <w:rsid w:val="0095199D"/>
    <w:rsid w:val="00954C1C"/>
    <w:rsid w:val="00956405"/>
    <w:rsid w:val="00962511"/>
    <w:rsid w:val="0096414D"/>
    <w:rsid w:val="00970050"/>
    <w:rsid w:val="00970279"/>
    <w:rsid w:val="00974661"/>
    <w:rsid w:val="0097485B"/>
    <w:rsid w:val="00975194"/>
    <w:rsid w:val="0098075E"/>
    <w:rsid w:val="009838B5"/>
    <w:rsid w:val="00984816"/>
    <w:rsid w:val="0099099A"/>
    <w:rsid w:val="009A1715"/>
    <w:rsid w:val="009A3943"/>
    <w:rsid w:val="009A56CD"/>
    <w:rsid w:val="009A5947"/>
    <w:rsid w:val="009A62F9"/>
    <w:rsid w:val="009B1020"/>
    <w:rsid w:val="009B383B"/>
    <w:rsid w:val="009B440E"/>
    <w:rsid w:val="009B5023"/>
    <w:rsid w:val="009B7FB3"/>
    <w:rsid w:val="009C753E"/>
    <w:rsid w:val="009D4035"/>
    <w:rsid w:val="009D7460"/>
    <w:rsid w:val="009E38C1"/>
    <w:rsid w:val="009E5DCF"/>
    <w:rsid w:val="009E7962"/>
    <w:rsid w:val="009E7B82"/>
    <w:rsid w:val="009F09EF"/>
    <w:rsid w:val="009F5629"/>
    <w:rsid w:val="009F6F64"/>
    <w:rsid w:val="009F711A"/>
    <w:rsid w:val="00A02571"/>
    <w:rsid w:val="00A0415A"/>
    <w:rsid w:val="00A04311"/>
    <w:rsid w:val="00A06797"/>
    <w:rsid w:val="00A07C83"/>
    <w:rsid w:val="00A117FA"/>
    <w:rsid w:val="00A15C86"/>
    <w:rsid w:val="00A165F9"/>
    <w:rsid w:val="00A173C4"/>
    <w:rsid w:val="00A2048B"/>
    <w:rsid w:val="00A20FCF"/>
    <w:rsid w:val="00A21BAF"/>
    <w:rsid w:val="00A21F49"/>
    <w:rsid w:val="00A22A87"/>
    <w:rsid w:val="00A27535"/>
    <w:rsid w:val="00A30B47"/>
    <w:rsid w:val="00A31319"/>
    <w:rsid w:val="00A316DA"/>
    <w:rsid w:val="00A31F5B"/>
    <w:rsid w:val="00A34A0E"/>
    <w:rsid w:val="00A46E6E"/>
    <w:rsid w:val="00A47863"/>
    <w:rsid w:val="00A47E68"/>
    <w:rsid w:val="00A52E62"/>
    <w:rsid w:val="00A54971"/>
    <w:rsid w:val="00A55764"/>
    <w:rsid w:val="00A55801"/>
    <w:rsid w:val="00A55926"/>
    <w:rsid w:val="00A563C1"/>
    <w:rsid w:val="00A57355"/>
    <w:rsid w:val="00A6012F"/>
    <w:rsid w:val="00A6021D"/>
    <w:rsid w:val="00A608ED"/>
    <w:rsid w:val="00A60C22"/>
    <w:rsid w:val="00A651DD"/>
    <w:rsid w:val="00A70B73"/>
    <w:rsid w:val="00A719FF"/>
    <w:rsid w:val="00A74743"/>
    <w:rsid w:val="00A779FC"/>
    <w:rsid w:val="00A808FC"/>
    <w:rsid w:val="00A80B34"/>
    <w:rsid w:val="00A82F5F"/>
    <w:rsid w:val="00A85EEA"/>
    <w:rsid w:val="00A977BE"/>
    <w:rsid w:val="00AA0339"/>
    <w:rsid w:val="00AA36B7"/>
    <w:rsid w:val="00AA6550"/>
    <w:rsid w:val="00AA7793"/>
    <w:rsid w:val="00AA7B00"/>
    <w:rsid w:val="00AB0ADC"/>
    <w:rsid w:val="00AB3112"/>
    <w:rsid w:val="00AB40F7"/>
    <w:rsid w:val="00AB6D0A"/>
    <w:rsid w:val="00AB7A77"/>
    <w:rsid w:val="00AC001D"/>
    <w:rsid w:val="00AC31B6"/>
    <w:rsid w:val="00AC3CE3"/>
    <w:rsid w:val="00AC6AA1"/>
    <w:rsid w:val="00AC7EC8"/>
    <w:rsid w:val="00AD2FC8"/>
    <w:rsid w:val="00AD3710"/>
    <w:rsid w:val="00AD51F9"/>
    <w:rsid w:val="00AD5AC9"/>
    <w:rsid w:val="00AE2C0D"/>
    <w:rsid w:val="00AE49AD"/>
    <w:rsid w:val="00AE7690"/>
    <w:rsid w:val="00AE7E40"/>
    <w:rsid w:val="00AE7E5C"/>
    <w:rsid w:val="00AF1D94"/>
    <w:rsid w:val="00AF20E5"/>
    <w:rsid w:val="00AF26F6"/>
    <w:rsid w:val="00AF628D"/>
    <w:rsid w:val="00B01009"/>
    <w:rsid w:val="00B03DDB"/>
    <w:rsid w:val="00B04209"/>
    <w:rsid w:val="00B046CE"/>
    <w:rsid w:val="00B05875"/>
    <w:rsid w:val="00B138CA"/>
    <w:rsid w:val="00B143F2"/>
    <w:rsid w:val="00B1447D"/>
    <w:rsid w:val="00B24D21"/>
    <w:rsid w:val="00B24F08"/>
    <w:rsid w:val="00B25429"/>
    <w:rsid w:val="00B26923"/>
    <w:rsid w:val="00B303CB"/>
    <w:rsid w:val="00B32760"/>
    <w:rsid w:val="00B3560E"/>
    <w:rsid w:val="00B412F7"/>
    <w:rsid w:val="00B41845"/>
    <w:rsid w:val="00B463B8"/>
    <w:rsid w:val="00B46A30"/>
    <w:rsid w:val="00B46A3B"/>
    <w:rsid w:val="00B5237A"/>
    <w:rsid w:val="00B5417D"/>
    <w:rsid w:val="00B54E35"/>
    <w:rsid w:val="00B55365"/>
    <w:rsid w:val="00B56078"/>
    <w:rsid w:val="00B57519"/>
    <w:rsid w:val="00B63726"/>
    <w:rsid w:val="00B66FCD"/>
    <w:rsid w:val="00B6723B"/>
    <w:rsid w:val="00B702A0"/>
    <w:rsid w:val="00B70ED6"/>
    <w:rsid w:val="00B714A6"/>
    <w:rsid w:val="00B76713"/>
    <w:rsid w:val="00B81B7C"/>
    <w:rsid w:val="00B829B5"/>
    <w:rsid w:val="00B82E41"/>
    <w:rsid w:val="00B867BA"/>
    <w:rsid w:val="00B94AE7"/>
    <w:rsid w:val="00B95AAB"/>
    <w:rsid w:val="00BA0075"/>
    <w:rsid w:val="00BA0347"/>
    <w:rsid w:val="00BA0C08"/>
    <w:rsid w:val="00BA3A21"/>
    <w:rsid w:val="00BA75ED"/>
    <w:rsid w:val="00BB0FC3"/>
    <w:rsid w:val="00BB1DF9"/>
    <w:rsid w:val="00BB2165"/>
    <w:rsid w:val="00BB3136"/>
    <w:rsid w:val="00BB42D1"/>
    <w:rsid w:val="00BB5590"/>
    <w:rsid w:val="00BC1251"/>
    <w:rsid w:val="00BC2AB0"/>
    <w:rsid w:val="00BC3531"/>
    <w:rsid w:val="00BD059D"/>
    <w:rsid w:val="00BD4D55"/>
    <w:rsid w:val="00BE0E16"/>
    <w:rsid w:val="00BE4D71"/>
    <w:rsid w:val="00BE7E05"/>
    <w:rsid w:val="00BF0F08"/>
    <w:rsid w:val="00BF19F0"/>
    <w:rsid w:val="00BF3FEF"/>
    <w:rsid w:val="00BF603F"/>
    <w:rsid w:val="00BF7AB1"/>
    <w:rsid w:val="00C00FC9"/>
    <w:rsid w:val="00C0578F"/>
    <w:rsid w:val="00C1239C"/>
    <w:rsid w:val="00C14E92"/>
    <w:rsid w:val="00C1573E"/>
    <w:rsid w:val="00C213A5"/>
    <w:rsid w:val="00C24CF5"/>
    <w:rsid w:val="00C270B6"/>
    <w:rsid w:val="00C3145B"/>
    <w:rsid w:val="00C33BA6"/>
    <w:rsid w:val="00C34707"/>
    <w:rsid w:val="00C347E7"/>
    <w:rsid w:val="00C3709A"/>
    <w:rsid w:val="00C37478"/>
    <w:rsid w:val="00C40C40"/>
    <w:rsid w:val="00C40D68"/>
    <w:rsid w:val="00C47DF1"/>
    <w:rsid w:val="00C533C1"/>
    <w:rsid w:val="00C55188"/>
    <w:rsid w:val="00C57105"/>
    <w:rsid w:val="00C57337"/>
    <w:rsid w:val="00C609CF"/>
    <w:rsid w:val="00C6325B"/>
    <w:rsid w:val="00C66704"/>
    <w:rsid w:val="00C67B3D"/>
    <w:rsid w:val="00C73921"/>
    <w:rsid w:val="00C74278"/>
    <w:rsid w:val="00C76470"/>
    <w:rsid w:val="00C81A7A"/>
    <w:rsid w:val="00C851F1"/>
    <w:rsid w:val="00C92830"/>
    <w:rsid w:val="00CA1D7B"/>
    <w:rsid w:val="00CA6F4D"/>
    <w:rsid w:val="00CB1AC6"/>
    <w:rsid w:val="00CB1AEA"/>
    <w:rsid w:val="00CB45E7"/>
    <w:rsid w:val="00CB6223"/>
    <w:rsid w:val="00CC2DCD"/>
    <w:rsid w:val="00CC43F5"/>
    <w:rsid w:val="00CC547D"/>
    <w:rsid w:val="00CD0DC1"/>
    <w:rsid w:val="00CD4D9B"/>
    <w:rsid w:val="00CD64F1"/>
    <w:rsid w:val="00CE0B44"/>
    <w:rsid w:val="00CE24A8"/>
    <w:rsid w:val="00CE3B9C"/>
    <w:rsid w:val="00CE3F6A"/>
    <w:rsid w:val="00CE46F7"/>
    <w:rsid w:val="00CF2840"/>
    <w:rsid w:val="00CF52A5"/>
    <w:rsid w:val="00CF66FA"/>
    <w:rsid w:val="00CF7680"/>
    <w:rsid w:val="00CF76BC"/>
    <w:rsid w:val="00CF76FC"/>
    <w:rsid w:val="00D0505E"/>
    <w:rsid w:val="00D079F4"/>
    <w:rsid w:val="00D11494"/>
    <w:rsid w:val="00D132CE"/>
    <w:rsid w:val="00D13AC7"/>
    <w:rsid w:val="00D13B45"/>
    <w:rsid w:val="00D15D88"/>
    <w:rsid w:val="00D17433"/>
    <w:rsid w:val="00D24955"/>
    <w:rsid w:val="00D268DA"/>
    <w:rsid w:val="00D3097C"/>
    <w:rsid w:val="00D34CDE"/>
    <w:rsid w:val="00D35030"/>
    <w:rsid w:val="00D35A86"/>
    <w:rsid w:val="00D46DCB"/>
    <w:rsid w:val="00D47AC0"/>
    <w:rsid w:val="00D50B4B"/>
    <w:rsid w:val="00D529A4"/>
    <w:rsid w:val="00D5332B"/>
    <w:rsid w:val="00D533C4"/>
    <w:rsid w:val="00D5589A"/>
    <w:rsid w:val="00D5663D"/>
    <w:rsid w:val="00D70A55"/>
    <w:rsid w:val="00D724A1"/>
    <w:rsid w:val="00D72F09"/>
    <w:rsid w:val="00D730B9"/>
    <w:rsid w:val="00D7313D"/>
    <w:rsid w:val="00D81689"/>
    <w:rsid w:val="00D82DD7"/>
    <w:rsid w:val="00D8408C"/>
    <w:rsid w:val="00D86DA4"/>
    <w:rsid w:val="00D908E2"/>
    <w:rsid w:val="00D91817"/>
    <w:rsid w:val="00D92631"/>
    <w:rsid w:val="00D94066"/>
    <w:rsid w:val="00D9408E"/>
    <w:rsid w:val="00DA79B9"/>
    <w:rsid w:val="00DB1848"/>
    <w:rsid w:val="00DB44F3"/>
    <w:rsid w:val="00DB512F"/>
    <w:rsid w:val="00DB64AE"/>
    <w:rsid w:val="00DB7B9B"/>
    <w:rsid w:val="00DB7F1C"/>
    <w:rsid w:val="00DC13E6"/>
    <w:rsid w:val="00DC1472"/>
    <w:rsid w:val="00DC307A"/>
    <w:rsid w:val="00DC3944"/>
    <w:rsid w:val="00DC4E4D"/>
    <w:rsid w:val="00DC555E"/>
    <w:rsid w:val="00DC66C5"/>
    <w:rsid w:val="00DD189D"/>
    <w:rsid w:val="00DD2F7C"/>
    <w:rsid w:val="00DD7624"/>
    <w:rsid w:val="00DD7DD1"/>
    <w:rsid w:val="00DE113A"/>
    <w:rsid w:val="00DE2965"/>
    <w:rsid w:val="00DE3434"/>
    <w:rsid w:val="00DE45E3"/>
    <w:rsid w:val="00DE51C8"/>
    <w:rsid w:val="00DF2525"/>
    <w:rsid w:val="00DF56A7"/>
    <w:rsid w:val="00DF702F"/>
    <w:rsid w:val="00DF7A85"/>
    <w:rsid w:val="00E009B1"/>
    <w:rsid w:val="00E034DE"/>
    <w:rsid w:val="00E039AE"/>
    <w:rsid w:val="00E041C7"/>
    <w:rsid w:val="00E06DFD"/>
    <w:rsid w:val="00E07E35"/>
    <w:rsid w:val="00E105B3"/>
    <w:rsid w:val="00E10B8C"/>
    <w:rsid w:val="00E12E59"/>
    <w:rsid w:val="00E13478"/>
    <w:rsid w:val="00E149C0"/>
    <w:rsid w:val="00E15AF8"/>
    <w:rsid w:val="00E15DEB"/>
    <w:rsid w:val="00E161DD"/>
    <w:rsid w:val="00E16C0D"/>
    <w:rsid w:val="00E20F25"/>
    <w:rsid w:val="00E20FFC"/>
    <w:rsid w:val="00E2104A"/>
    <w:rsid w:val="00E2598B"/>
    <w:rsid w:val="00E33655"/>
    <w:rsid w:val="00E4077E"/>
    <w:rsid w:val="00E439EA"/>
    <w:rsid w:val="00E500F1"/>
    <w:rsid w:val="00E52EC9"/>
    <w:rsid w:val="00E53BF5"/>
    <w:rsid w:val="00E5475D"/>
    <w:rsid w:val="00E56872"/>
    <w:rsid w:val="00E60A52"/>
    <w:rsid w:val="00E60C04"/>
    <w:rsid w:val="00E651B0"/>
    <w:rsid w:val="00E673D4"/>
    <w:rsid w:val="00E705B8"/>
    <w:rsid w:val="00E719F3"/>
    <w:rsid w:val="00E7446E"/>
    <w:rsid w:val="00E75916"/>
    <w:rsid w:val="00E75F15"/>
    <w:rsid w:val="00E761E8"/>
    <w:rsid w:val="00E80917"/>
    <w:rsid w:val="00E8350E"/>
    <w:rsid w:val="00E838B1"/>
    <w:rsid w:val="00E97BB8"/>
    <w:rsid w:val="00EA17D4"/>
    <w:rsid w:val="00EA38D5"/>
    <w:rsid w:val="00EA60FD"/>
    <w:rsid w:val="00EA6FE3"/>
    <w:rsid w:val="00EB0DF5"/>
    <w:rsid w:val="00EB338A"/>
    <w:rsid w:val="00EB3CAF"/>
    <w:rsid w:val="00EB4607"/>
    <w:rsid w:val="00EB5868"/>
    <w:rsid w:val="00EB5C10"/>
    <w:rsid w:val="00EB77F2"/>
    <w:rsid w:val="00EC1E4D"/>
    <w:rsid w:val="00EC41AB"/>
    <w:rsid w:val="00EC6FE0"/>
    <w:rsid w:val="00EC776E"/>
    <w:rsid w:val="00ED2A09"/>
    <w:rsid w:val="00ED341D"/>
    <w:rsid w:val="00ED627E"/>
    <w:rsid w:val="00EE5B80"/>
    <w:rsid w:val="00EE5CA0"/>
    <w:rsid w:val="00EE763B"/>
    <w:rsid w:val="00EF4FA6"/>
    <w:rsid w:val="00EF6848"/>
    <w:rsid w:val="00F0195F"/>
    <w:rsid w:val="00F01FF4"/>
    <w:rsid w:val="00F04383"/>
    <w:rsid w:val="00F0488E"/>
    <w:rsid w:val="00F05B8F"/>
    <w:rsid w:val="00F06A33"/>
    <w:rsid w:val="00F07813"/>
    <w:rsid w:val="00F07D7E"/>
    <w:rsid w:val="00F15C2D"/>
    <w:rsid w:val="00F21A56"/>
    <w:rsid w:val="00F24F6F"/>
    <w:rsid w:val="00F25B57"/>
    <w:rsid w:val="00F26064"/>
    <w:rsid w:val="00F3392F"/>
    <w:rsid w:val="00F3735B"/>
    <w:rsid w:val="00F378FD"/>
    <w:rsid w:val="00F44F96"/>
    <w:rsid w:val="00F45206"/>
    <w:rsid w:val="00F51A5C"/>
    <w:rsid w:val="00F54B0C"/>
    <w:rsid w:val="00F55D1E"/>
    <w:rsid w:val="00F57B45"/>
    <w:rsid w:val="00F6030D"/>
    <w:rsid w:val="00F6295A"/>
    <w:rsid w:val="00F638F3"/>
    <w:rsid w:val="00F67116"/>
    <w:rsid w:val="00F7183E"/>
    <w:rsid w:val="00F72142"/>
    <w:rsid w:val="00F72A2A"/>
    <w:rsid w:val="00F7333E"/>
    <w:rsid w:val="00F807EF"/>
    <w:rsid w:val="00F8333E"/>
    <w:rsid w:val="00F85FFA"/>
    <w:rsid w:val="00F92644"/>
    <w:rsid w:val="00F92D9D"/>
    <w:rsid w:val="00F9487C"/>
    <w:rsid w:val="00F95124"/>
    <w:rsid w:val="00FA1521"/>
    <w:rsid w:val="00FA21DA"/>
    <w:rsid w:val="00FB01E0"/>
    <w:rsid w:val="00FB0718"/>
    <w:rsid w:val="00FB079F"/>
    <w:rsid w:val="00FB170C"/>
    <w:rsid w:val="00FB1796"/>
    <w:rsid w:val="00FB2CF6"/>
    <w:rsid w:val="00FB45F0"/>
    <w:rsid w:val="00FB5EBA"/>
    <w:rsid w:val="00FC01CE"/>
    <w:rsid w:val="00FC2D20"/>
    <w:rsid w:val="00FD44BD"/>
    <w:rsid w:val="00FD5E6E"/>
    <w:rsid w:val="00FE2662"/>
    <w:rsid w:val="00FE3093"/>
    <w:rsid w:val="00FE5A6C"/>
    <w:rsid w:val="00FE6ED8"/>
    <w:rsid w:val="00F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F2AFE8E"/>
  <w15:docId w15:val="{0637E395-EC81-434C-AB5C-8F2E2CED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BB1DF9"/>
    <w:pPr>
      <w:bidi/>
    </w:pPr>
    <w:rPr>
      <w:sz w:val="24"/>
      <w:szCs w:val="24"/>
    </w:rPr>
  </w:style>
  <w:style w:type="paragraph" w:styleId="1">
    <w:name w:val="heading 1"/>
    <w:basedOn w:val="10"/>
    <w:next w:val="a3"/>
    <w:link w:val="12"/>
    <w:qFormat/>
    <w:rsid w:val="00BB1DF9"/>
    <w:pPr>
      <w:numPr>
        <w:numId w:val="3"/>
      </w:numPr>
      <w:ind w:left="521" w:hanging="521"/>
    </w:pPr>
  </w:style>
  <w:style w:type="paragraph" w:styleId="20">
    <w:name w:val="heading 2"/>
    <w:basedOn w:val="2"/>
    <w:next w:val="a3"/>
    <w:link w:val="21"/>
    <w:unhideWhenUsed/>
    <w:qFormat/>
    <w:rsid w:val="00BB1DF9"/>
    <w:pPr>
      <w:outlineLvl w:val="1"/>
    </w:pPr>
  </w:style>
  <w:style w:type="paragraph" w:styleId="30">
    <w:name w:val="heading 3"/>
    <w:basedOn w:val="a3"/>
    <w:next w:val="a3"/>
    <w:link w:val="31"/>
    <w:uiPriority w:val="9"/>
    <w:semiHidden/>
    <w:unhideWhenUsed/>
    <w:qFormat/>
    <w:rsid w:val="002B457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BB1DF9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BB1DF9"/>
    <w:rPr>
      <w:sz w:val="24"/>
      <w:szCs w:val="24"/>
    </w:rPr>
  </w:style>
  <w:style w:type="paragraph" w:styleId="a9">
    <w:name w:val="footer"/>
    <w:basedOn w:val="a3"/>
    <w:link w:val="aa"/>
    <w:uiPriority w:val="99"/>
    <w:rsid w:val="00BB1DF9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BB1DF9"/>
    <w:rPr>
      <w:sz w:val="24"/>
      <w:szCs w:val="24"/>
    </w:rPr>
  </w:style>
  <w:style w:type="character" w:styleId="Hyperlink">
    <w:name w:val="Hyperlink"/>
    <w:rsid w:val="00BB1DF9"/>
    <w:rPr>
      <w:color w:val="3464BA"/>
      <w:u w:val="dotted" w:color="3464BA"/>
    </w:rPr>
  </w:style>
  <w:style w:type="character" w:styleId="ab">
    <w:name w:val="page number"/>
    <w:basedOn w:val="a4"/>
    <w:uiPriority w:val="99"/>
    <w:rsid w:val="00BB1DF9"/>
  </w:style>
  <w:style w:type="paragraph" w:styleId="ac">
    <w:name w:val="footnote text"/>
    <w:basedOn w:val="a3"/>
    <w:link w:val="ad"/>
    <w:rsid w:val="00BB1DF9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BB1DF9"/>
  </w:style>
  <w:style w:type="character" w:styleId="ae">
    <w:name w:val="footnote reference"/>
    <w:basedOn w:val="a4"/>
    <w:rsid w:val="00BB1DF9"/>
    <w:rPr>
      <w:vertAlign w:val="superscript"/>
    </w:rPr>
  </w:style>
  <w:style w:type="paragraph" w:customStyle="1" w:styleId="10">
    <w:name w:val="כותרת רמה 1"/>
    <w:basedOn w:val="a3"/>
    <w:link w:val="13"/>
    <w:qFormat/>
    <w:rsid w:val="00BB1DF9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BB1DF9"/>
    <w:pPr>
      <w:numPr>
        <w:numId w:val="2"/>
      </w:numPr>
    </w:pPr>
  </w:style>
  <w:style w:type="character" w:customStyle="1" w:styleId="13">
    <w:name w:val="כותרת רמה 1 תו"/>
    <w:basedOn w:val="a4"/>
    <w:link w:val="10"/>
    <w:rsid w:val="00BB1DF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2"/>
    <w:qFormat/>
    <w:rsid w:val="00BB1DF9"/>
    <w:pPr>
      <w:numPr>
        <w:ilvl w:val="1"/>
        <w:numId w:val="3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BB1DF9"/>
    <w:pPr>
      <w:ind w:left="720"/>
      <w:contextualSpacing/>
    </w:pPr>
  </w:style>
  <w:style w:type="character" w:customStyle="1" w:styleId="22">
    <w:name w:val="סעיף רמה 2 תו"/>
    <w:basedOn w:val="a4"/>
    <w:link w:val="2"/>
    <w:rsid w:val="00BB1DF9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2"/>
    <w:qFormat/>
    <w:rsid w:val="00BB1DF9"/>
    <w:pPr>
      <w:numPr>
        <w:ilvl w:val="2"/>
        <w:numId w:val="3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BB1DF9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BB1DF9"/>
    <w:pPr>
      <w:numPr>
        <w:ilvl w:val="1"/>
        <w:numId w:val="6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BB1DF9"/>
    <w:pPr>
      <w:numPr>
        <w:ilvl w:val="2"/>
        <w:numId w:val="6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rsid w:val="00BB1DF9"/>
    <w:pPr>
      <w:numPr>
        <w:ilvl w:val="3"/>
      </w:numPr>
    </w:pPr>
  </w:style>
  <w:style w:type="character" w:customStyle="1" w:styleId="Char">
    <w:name w:val="טקסט סעיף Char"/>
    <w:link w:val="a1"/>
    <w:rsid w:val="00BB1DF9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1"/>
    <w:rsid w:val="00BB1DF9"/>
    <w:pPr>
      <w:numPr>
        <w:ilvl w:val="4"/>
      </w:numPr>
    </w:pPr>
  </w:style>
  <w:style w:type="paragraph" w:customStyle="1" w:styleId="4">
    <w:name w:val="סעיף רמה 4"/>
    <w:basedOn w:val="3"/>
    <w:link w:val="40"/>
    <w:qFormat/>
    <w:rsid w:val="00BB1DF9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BB1DF9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0">
    <w:name w:val="סעיף רמה 4 תו"/>
    <w:basedOn w:val="32"/>
    <w:link w:val="4"/>
    <w:rsid w:val="00BB1DF9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BB1DF9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0"/>
    <w:link w:val="5"/>
    <w:rsid w:val="00BB1DF9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BB1DF9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BB1D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BB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כותרת 1 תו"/>
    <w:basedOn w:val="a4"/>
    <w:link w:val="1"/>
    <w:rsid w:val="00BB1DF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3"/>
    <w:next w:val="a3"/>
    <w:link w:val="af3"/>
    <w:qFormat/>
    <w:rsid w:val="00BB1DF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BB1DF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BB1DF9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4"/>
    <w:rsid w:val="00BB1DF9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BB1DF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link w:val="af5"/>
    <w:rsid w:val="00BB1DF9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B1DF9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BB1DF9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BB1DF9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6"/>
    <w:qFormat/>
    <w:rsid w:val="00BB1DF9"/>
    <w:pPr>
      <w:numPr>
        <w:numId w:val="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6">
    <w:name w:val="הגדרות תו"/>
    <w:basedOn w:val="a4"/>
    <w:link w:val="a"/>
    <w:rsid w:val="00BB1DF9"/>
    <w:rPr>
      <w:rFonts w:ascii="Arial" w:hAnsi="Arial" w:cs="Arial"/>
      <w:sz w:val="22"/>
      <w:szCs w:val="22"/>
    </w:rPr>
  </w:style>
  <w:style w:type="paragraph" w:styleId="af7">
    <w:name w:val="Balloon Text"/>
    <w:basedOn w:val="a3"/>
    <w:link w:val="af8"/>
    <w:rsid w:val="00BB1DF9"/>
    <w:rPr>
      <w:rFonts w:ascii="Tahoma" w:hAnsi="Tahoma" w:cs="Tahoma"/>
      <w:sz w:val="16"/>
      <w:szCs w:val="16"/>
    </w:rPr>
  </w:style>
  <w:style w:type="character" w:customStyle="1" w:styleId="af8">
    <w:name w:val="טקסט בלונים תו"/>
    <w:basedOn w:val="a4"/>
    <w:link w:val="af7"/>
    <w:rsid w:val="00BB1DF9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BB1DF9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BB1DF9"/>
    <w:rPr>
      <w:rFonts w:ascii="Arial" w:hAnsi="Arial" w:cstheme="minorBidi"/>
      <w:sz w:val="22"/>
      <w:szCs w:val="22"/>
    </w:rPr>
  </w:style>
  <w:style w:type="character" w:styleId="af9">
    <w:name w:val="annotation reference"/>
    <w:basedOn w:val="a4"/>
    <w:semiHidden/>
    <w:unhideWhenUsed/>
    <w:rsid w:val="00BB1DF9"/>
    <w:rPr>
      <w:sz w:val="16"/>
      <w:szCs w:val="16"/>
    </w:rPr>
  </w:style>
  <w:style w:type="paragraph" w:styleId="afa">
    <w:name w:val="annotation text"/>
    <w:basedOn w:val="a3"/>
    <w:link w:val="afb"/>
    <w:unhideWhenUsed/>
    <w:rsid w:val="00BB1DF9"/>
    <w:rPr>
      <w:sz w:val="20"/>
      <w:szCs w:val="20"/>
    </w:rPr>
  </w:style>
  <w:style w:type="character" w:customStyle="1" w:styleId="afb">
    <w:name w:val="טקסט הערה תו"/>
    <w:basedOn w:val="a4"/>
    <w:link w:val="afa"/>
    <w:rsid w:val="00BB1DF9"/>
  </w:style>
  <w:style w:type="paragraph" w:styleId="afc">
    <w:name w:val="annotation subject"/>
    <w:basedOn w:val="afa"/>
    <w:next w:val="afa"/>
    <w:link w:val="afd"/>
    <w:semiHidden/>
    <w:unhideWhenUsed/>
    <w:rsid w:val="00BB1DF9"/>
    <w:rPr>
      <w:b/>
      <w:bCs/>
    </w:rPr>
  </w:style>
  <w:style w:type="character" w:customStyle="1" w:styleId="afd">
    <w:name w:val="נושא הערה תו"/>
    <w:basedOn w:val="afb"/>
    <w:link w:val="afc"/>
    <w:semiHidden/>
    <w:rsid w:val="00BB1DF9"/>
    <w:rPr>
      <w:b/>
      <w:bCs/>
    </w:rPr>
  </w:style>
  <w:style w:type="character" w:customStyle="1" w:styleId="21">
    <w:name w:val="כותרת 2 תו"/>
    <w:basedOn w:val="a4"/>
    <w:link w:val="20"/>
    <w:rsid w:val="00BB1DF9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BB1DF9"/>
  </w:style>
  <w:style w:type="character" w:customStyle="1" w:styleId="31">
    <w:name w:val="כותרת 3 תו"/>
    <w:basedOn w:val="a4"/>
    <w:link w:val="30"/>
    <w:uiPriority w:val="9"/>
    <w:semiHidden/>
    <w:rsid w:val="002B4570"/>
    <w:rPr>
      <w:rFonts w:ascii="Cambria" w:hAnsi="Cambria"/>
      <w:b/>
      <w:bCs/>
      <w:sz w:val="26"/>
      <w:szCs w:val="26"/>
    </w:rPr>
  </w:style>
  <w:style w:type="paragraph" w:customStyle="1" w:styleId="afe">
    <w:name w:val="כותרת טבלת נספחים"/>
    <w:basedOn w:val="a3"/>
    <w:rsid w:val="002B4570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f">
    <w:name w:val="שם הוראה"/>
    <w:basedOn w:val="a3"/>
    <w:rsid w:val="002B4570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f0">
    <w:name w:val="טקסט רץ טבלה עליונה"/>
    <w:basedOn w:val="a3"/>
    <w:rsid w:val="002B4570"/>
    <w:pPr>
      <w:jc w:val="both"/>
    </w:pPr>
    <w:rPr>
      <w:rFonts w:ascii="Arial" w:hAnsi="Arial" w:cs="Arial"/>
      <w:sz w:val="20"/>
      <w:szCs w:val="20"/>
    </w:rPr>
  </w:style>
  <w:style w:type="paragraph" w:customStyle="1" w:styleId="aff1">
    <w:name w:val="תו"/>
    <w:basedOn w:val="a3"/>
    <w:rsid w:val="002B4570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ff2">
    <w:name w:val="Revision"/>
    <w:hidden/>
    <w:uiPriority w:val="99"/>
    <w:semiHidden/>
    <w:rsid w:val="002B4570"/>
    <w:rPr>
      <w:sz w:val="24"/>
      <w:szCs w:val="24"/>
    </w:rPr>
  </w:style>
  <w:style w:type="paragraph" w:customStyle="1" w:styleId="P00">
    <w:name w:val="P00"/>
    <w:rsid w:val="002B4570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noProof/>
      <w:szCs w:val="26"/>
      <w:lang w:eastAsia="he-IL"/>
    </w:rPr>
  </w:style>
  <w:style w:type="character" w:customStyle="1" w:styleId="default">
    <w:name w:val="default"/>
    <w:rsid w:val="002B4570"/>
    <w:rPr>
      <w:rFonts w:ascii="Times New Roman" w:hAnsi="Times New Roman" w:cs="Times New Roman" w:hint="default"/>
      <w:sz w:val="26"/>
      <w:szCs w:val="26"/>
    </w:rPr>
  </w:style>
  <w:style w:type="character" w:styleId="aff3">
    <w:name w:val="Placeholder Text"/>
    <w:basedOn w:val="a4"/>
    <w:uiPriority w:val="99"/>
    <w:semiHidden/>
    <w:rsid w:val="002B4570"/>
    <w:rPr>
      <w:color w:val="808080"/>
    </w:rPr>
  </w:style>
  <w:style w:type="table" w:styleId="aff4">
    <w:name w:val="Table Grid"/>
    <w:aliases w:val="טקסט טבלה תחתונה"/>
    <w:basedOn w:val="a5"/>
    <w:rsid w:val="002B45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1">
    <w:name w:val="Medium Grid 3 Accent 1"/>
    <w:basedOn w:val="a5"/>
    <w:uiPriority w:val="69"/>
    <w:rsid w:val="002B457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aff5">
    <w:name w:val="endnote text"/>
    <w:basedOn w:val="a3"/>
    <w:link w:val="aff6"/>
    <w:uiPriority w:val="99"/>
    <w:semiHidden/>
    <w:unhideWhenUsed/>
    <w:rsid w:val="002B4570"/>
    <w:rPr>
      <w:sz w:val="20"/>
      <w:szCs w:val="20"/>
    </w:rPr>
  </w:style>
  <w:style w:type="character" w:customStyle="1" w:styleId="aff6">
    <w:name w:val="טקסט הערת סיום תו"/>
    <w:basedOn w:val="a4"/>
    <w:link w:val="aff5"/>
    <w:uiPriority w:val="99"/>
    <w:semiHidden/>
    <w:rsid w:val="002B4570"/>
  </w:style>
  <w:style w:type="character" w:styleId="aff7">
    <w:name w:val="endnote reference"/>
    <w:basedOn w:val="a4"/>
    <w:uiPriority w:val="99"/>
    <w:semiHidden/>
    <w:unhideWhenUsed/>
    <w:rsid w:val="002B4570"/>
    <w:rPr>
      <w:vertAlign w:val="superscript"/>
    </w:rPr>
  </w:style>
  <w:style w:type="paragraph" w:customStyle="1" w:styleId="14">
    <w:name w:val="סגנון1"/>
    <w:basedOn w:val="af4"/>
    <w:link w:val="15"/>
    <w:qFormat/>
    <w:rsid w:val="002B4570"/>
    <w:pPr>
      <w:shd w:val="clear" w:color="auto" w:fill="D9D9D9" w:themeFill="background1" w:themeFillShade="D9"/>
      <w:tabs>
        <w:tab w:val="clear" w:pos="567"/>
      </w:tabs>
      <w:ind w:left="360" w:hanging="360"/>
    </w:pPr>
  </w:style>
  <w:style w:type="character" w:customStyle="1" w:styleId="af5">
    <w:name w:val="כותרת סעיף תו"/>
    <w:basedOn w:val="a4"/>
    <w:link w:val="af4"/>
    <w:rsid w:val="002B4570"/>
    <w:rPr>
      <w:rFonts w:ascii="Arial" w:hAnsi="Arial" w:cs="Arial"/>
      <w:b/>
      <w:bCs/>
      <w:color w:val="1B3461"/>
      <w:sz w:val="22"/>
      <w:szCs w:val="22"/>
    </w:rPr>
  </w:style>
  <w:style w:type="character" w:customStyle="1" w:styleId="15">
    <w:name w:val="סגנון1 תו"/>
    <w:basedOn w:val="af5"/>
    <w:link w:val="14"/>
    <w:rsid w:val="002B4570"/>
    <w:rPr>
      <w:rFonts w:ascii="Arial" w:hAnsi="Arial" w:cs="Arial"/>
      <w:b/>
      <w:bCs/>
      <w:color w:val="1B3461"/>
      <w:sz w:val="22"/>
      <w:szCs w:val="22"/>
      <w:shd w:val="clear" w:color="auto" w:fill="D9D9D9" w:themeFill="background1" w:themeFillShade="D9"/>
    </w:rPr>
  </w:style>
  <w:style w:type="paragraph" w:customStyle="1" w:styleId="Style2">
    <w:name w:val="Style2"/>
    <w:basedOn w:val="a1"/>
    <w:link w:val="Style2Char"/>
    <w:qFormat/>
    <w:rsid w:val="002B4570"/>
    <w:pPr>
      <w:tabs>
        <w:tab w:val="clear" w:pos="1107"/>
        <w:tab w:val="left" w:pos="1557"/>
      </w:tabs>
      <w:ind w:left="1440" w:hanging="360"/>
    </w:pPr>
    <w:rPr>
      <w:b/>
      <w:bCs/>
      <w:u w:val="single"/>
    </w:rPr>
  </w:style>
  <w:style w:type="paragraph" w:customStyle="1" w:styleId="Style3">
    <w:name w:val="Style3"/>
    <w:basedOn w:val="a2"/>
    <w:link w:val="Style3Char"/>
    <w:qFormat/>
    <w:rsid w:val="002B4570"/>
    <w:pPr>
      <w:tabs>
        <w:tab w:val="clear" w:pos="1985"/>
      </w:tabs>
      <w:ind w:left="2160" w:hanging="180"/>
    </w:pPr>
    <w:rPr>
      <w:u w:val="single"/>
    </w:rPr>
  </w:style>
  <w:style w:type="character" w:customStyle="1" w:styleId="Style2Char">
    <w:name w:val="Style2 Char"/>
    <w:basedOn w:val="Char"/>
    <w:link w:val="Style2"/>
    <w:rsid w:val="002B4570"/>
    <w:rPr>
      <w:rFonts w:ascii="Arial" w:hAnsi="Arial" w:cs="Arial"/>
      <w:b/>
      <w:bCs/>
      <w:sz w:val="22"/>
      <w:szCs w:val="22"/>
      <w:u w:val="single"/>
    </w:rPr>
  </w:style>
  <w:style w:type="character" w:customStyle="1" w:styleId="Style3Char">
    <w:name w:val="Style3 Char"/>
    <w:basedOn w:val="Char0"/>
    <w:link w:val="Style3"/>
    <w:rsid w:val="002B4570"/>
    <w:rPr>
      <w:rFonts w:cs="Arial"/>
      <w:sz w:val="22"/>
      <w:szCs w:val="22"/>
      <w:u w:val="single"/>
    </w:rPr>
  </w:style>
  <w:style w:type="paragraph" w:customStyle="1" w:styleId="220">
    <w:name w:val="סעיף רמה 22"/>
    <w:basedOn w:val="2"/>
    <w:link w:val="22Char"/>
    <w:qFormat/>
    <w:rsid w:val="00BB1DF9"/>
    <w:rPr>
      <w:u w:val="single"/>
    </w:rPr>
  </w:style>
  <w:style w:type="paragraph" w:customStyle="1" w:styleId="33">
    <w:name w:val="סעיף רמה 33"/>
    <w:basedOn w:val="3"/>
    <w:link w:val="33Char"/>
    <w:qFormat/>
    <w:rsid w:val="00BB1DF9"/>
  </w:style>
  <w:style w:type="character" w:customStyle="1" w:styleId="22Char">
    <w:name w:val="סעיף רמה 22 Char"/>
    <w:basedOn w:val="22"/>
    <w:link w:val="220"/>
    <w:rsid w:val="00BB1DF9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2"/>
    <w:link w:val="33"/>
    <w:rsid w:val="00BB1DF9"/>
    <w:rPr>
      <w:rFonts w:ascii="Arial" w:hAnsi="Arial" w:cstheme="minorBidi"/>
      <w:sz w:val="22"/>
      <w:szCs w:val="22"/>
    </w:rPr>
  </w:style>
  <w:style w:type="character" w:customStyle="1" w:styleId="UnresolvedMention1">
    <w:name w:val="Unresolved Mention1"/>
    <w:basedOn w:val="a4"/>
    <w:uiPriority w:val="99"/>
    <w:semiHidden/>
    <w:unhideWhenUsed/>
    <w:rsid w:val="00E75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7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il/BlobFolder/policy/guidance_superior_14082023/he/Procedures_guidance_superior_14082023.pdf" TargetMode="External"/><Relationship Id="rId18" Type="http://schemas.openxmlformats.org/officeDocument/2006/relationships/hyperlink" Target="https://takam.mof.gov.il/document/H.13.7.2" TargetMode="External"/><Relationship Id="rId26" Type="http://schemas.openxmlformats.org/officeDocument/2006/relationships/hyperlink" Target="https://takam.mof.gov.il/document/H.13.4.1" TargetMode="External"/><Relationship Id="rId39" Type="http://schemas.openxmlformats.org/officeDocument/2006/relationships/hyperlink" Target="https://www.prisha.co.il/UserFiles/File/pdf/medina/takshir30062014.pdf" TargetMode="External"/><Relationship Id="rId21" Type="http://schemas.openxmlformats.org/officeDocument/2006/relationships/hyperlink" Target="http://www.prisha.co.il/UserFiles/File/pdf/medina/takshir30062014.pdf" TargetMode="External"/><Relationship Id="rId34" Type="http://schemas.openxmlformats.org/officeDocument/2006/relationships/hyperlink" Target="https://www.gov.il/BlobFolder/policy/directive-25-2022/he/directive-25-2022.pdf" TargetMode="External"/><Relationship Id="rId42" Type="http://schemas.openxmlformats.org/officeDocument/2006/relationships/hyperlink" Target="https://www.gov.il/he/departments/policies/application_for_private_work" TargetMode="External"/><Relationship Id="rId47" Type="http://schemas.openxmlformats.org/officeDocument/2006/relationships/hyperlink" Target="https://www.nevo.co.il/law_html/Law01/074_001.htm" TargetMode="External"/><Relationship Id="rId50" Type="http://schemas.openxmlformats.org/officeDocument/2006/relationships/hyperlink" Target="https://takam.mof.gov.il/home" TargetMode="External"/><Relationship Id="rId55" Type="http://schemas.openxmlformats.org/officeDocument/2006/relationships/hyperlink" Target="https://www.prisha.co.il/UserFiles/File/pdf/medina/takshir30062014.pdf" TargetMode="External"/><Relationship Id="rId63" Type="http://schemas.openxmlformats.org/officeDocument/2006/relationships/hyperlink" Target="https://www.gov.il/he/departments/policies/application_for_private_work" TargetMode="External"/><Relationship Id="rId68" Type="http://schemas.openxmlformats.org/officeDocument/2006/relationships/hyperlink" Target="https://www.gov.il/BlobFolder/policy/directive-25-2022/he/directive-25-2022.pdf" TargetMode="External"/><Relationship Id="rId7" Type="http://schemas.openxmlformats.org/officeDocument/2006/relationships/settings" Target="settings.xml"/><Relationship Id="rId71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evo.co.il/law_html/Law01/P225_001.htm" TargetMode="External"/><Relationship Id="rId29" Type="http://schemas.openxmlformats.org/officeDocument/2006/relationships/hyperlink" Target="http://www.prisha.co.il/UserFiles/File/pdf/medina/takshir30062014.pdf" TargetMode="External"/><Relationship Id="rId11" Type="http://schemas.openxmlformats.org/officeDocument/2006/relationships/hyperlink" Target="https://www.gov.il/BlobFolder/policy/directive-25-2022/he/directive-25-2022.pdf" TargetMode="External"/><Relationship Id="rId24" Type="http://schemas.openxmlformats.org/officeDocument/2006/relationships/hyperlink" Target="https://takam.mof.gov.il/home" TargetMode="External"/><Relationship Id="rId32" Type="http://schemas.openxmlformats.org/officeDocument/2006/relationships/hyperlink" Target="http://www.prisha.co.il/UserFiles/File/pdf/medina/takshir30062014.pdf" TargetMode="External"/><Relationship Id="rId37" Type="http://schemas.openxmlformats.org/officeDocument/2006/relationships/hyperlink" Target="https://www.nevo.co.il/law_html/Law01/P225_001.htm" TargetMode="External"/><Relationship Id="rId40" Type="http://schemas.openxmlformats.org/officeDocument/2006/relationships/hyperlink" Target="https://www.prisha.co.il/UserFiles/File/pdf/medina/takshir30062014.pdf" TargetMode="External"/><Relationship Id="rId45" Type="http://schemas.openxmlformats.org/officeDocument/2006/relationships/hyperlink" Target="https://www.gov.il/BlobFolder/policy/guide_line_061/he/welfare-basket-2022.pdf" TargetMode="External"/><Relationship Id="rId53" Type="http://schemas.openxmlformats.org/officeDocument/2006/relationships/hyperlink" Target="https://takam.mof.gov.il/document/H.8.1.1" TargetMode="External"/><Relationship Id="rId58" Type="http://schemas.openxmlformats.org/officeDocument/2006/relationships/hyperlink" Target="https://www.hahistadrut.org.il/wp-content/uploads/2019/10/%D7%94%D7%A2%D7%A1%D7%A7%D7%AA-%D7%A1%D7%98%D7%95%D7%93%D7%A0%D7%98%D7%99%D7%9D-%D7%91%D7%A9%D7%99%D7%A8%D7%95%D7%AA-%D7%94%D7%9E%D7%93%D7%99%D7%A0%D7%94-%D7%90%D7%95%D7%92%D7%A1%D7%98-2018-%D7%9E%D7%95%D7%A0%D7%92%D7%A9-1.pdf" TargetMode="External"/><Relationship Id="rId66" Type="http://schemas.openxmlformats.org/officeDocument/2006/relationships/hyperlink" Target="https://www.gov.il/BlobFolder/policy/employment_students_csc2018/he/employment_students_csc_paper2018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fs.knesset.gov.il/%5C1%5Claw%5C1_ls1_288457.PDF" TargetMode="External"/><Relationship Id="rId23" Type="http://schemas.openxmlformats.org/officeDocument/2006/relationships/hyperlink" Target="https://www.btl.gov.il/benefits/Reserve_Service/Pages/%D7%A9%D7%99%D7%A2%D7%95%D7%A8%D7%99%20%D7%94%D7%A7%D7%A6%D7%91%D7%94.aspx" TargetMode="External"/><Relationship Id="rId28" Type="http://schemas.openxmlformats.org/officeDocument/2006/relationships/hyperlink" Target="https://takam.mof.gov.il/document/H.8.1.1" TargetMode="External"/><Relationship Id="rId36" Type="http://schemas.openxmlformats.org/officeDocument/2006/relationships/hyperlink" Target="https://www.gov.il/BlobFolder/policy/guide_line_061/he/welfare-basket-2022.pdf" TargetMode="External"/><Relationship Id="rId49" Type="http://schemas.openxmlformats.org/officeDocument/2006/relationships/hyperlink" Target="https://www.nevo.co.il/law_html/Law01/319_001.htm" TargetMode="External"/><Relationship Id="rId57" Type="http://schemas.openxmlformats.org/officeDocument/2006/relationships/hyperlink" Target="https://www.gov.il/BlobFolder/policy/directive-32-2022/he/directive-32-2022.pdf" TargetMode="External"/><Relationship Id="rId61" Type="http://schemas.openxmlformats.org/officeDocument/2006/relationships/hyperlink" Target="https://www.gov.il/BlobFolder/policy/guide_line_061/he/welfare-basket-2022.pd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hahistadrut.org.il/wp-content/uploads/2019/10/%D7%94%D7%A2%D7%A1%D7%A7%D7%AA-%D7%A1%D7%98%D7%95%D7%93%D7%A0%D7%98%D7%99%D7%9D-%D7%91%D7%A9%D7%99%D7%A8%D7%95%D7%AA-%D7%94%D7%9E%D7%93%D7%99%D7%A0%D7%94-%D7%90%D7%95%D7%92%D7%A1%D7%98-2018-%D7%9E%D7%95%D7%A0%D7%92%D7%A9-1.pdf" TargetMode="External"/><Relationship Id="rId31" Type="http://schemas.openxmlformats.org/officeDocument/2006/relationships/hyperlink" Target="https://www.prisha.co.il/UserFiles/File/pdf/medina/takshir30062014.pdf" TargetMode="External"/><Relationship Id="rId44" Type="http://schemas.openxmlformats.org/officeDocument/2006/relationships/hyperlink" Target="https://www.gov.il/BlobFolder/policy/guide_line_061/he/welfare-basket-2022.pdf" TargetMode="External"/><Relationship Id="rId52" Type="http://schemas.openxmlformats.org/officeDocument/2006/relationships/hyperlink" Target="https://takam.mof.gov.il/document/H.13.4.2" TargetMode="External"/><Relationship Id="rId60" Type="http://schemas.openxmlformats.org/officeDocument/2006/relationships/hyperlink" Target="https://www.gov.il/BlobFolder/policy/directive-8-2023/he/directive-8-2023.pdf" TargetMode="External"/><Relationship Id="rId65" Type="http://schemas.openxmlformats.org/officeDocument/2006/relationships/hyperlink" Target="https://www.nevo.co.il/law_html/Law01/319_001.htm" TargetMode="External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ov.il/BlobFolder/policy/directive-32-2022/he/directive-32-2022.pdf" TargetMode="External"/><Relationship Id="rId22" Type="http://schemas.openxmlformats.org/officeDocument/2006/relationships/hyperlink" Target="http://www.prisha.co.il/UserFiles/File/pdf/medina/takshir30062014.pdf" TargetMode="External"/><Relationship Id="rId27" Type="http://schemas.openxmlformats.org/officeDocument/2006/relationships/hyperlink" Target="https://takam.mof.gov.il/document/H.13.4.1" TargetMode="External"/><Relationship Id="rId30" Type="http://schemas.openxmlformats.org/officeDocument/2006/relationships/hyperlink" Target="https://www.gov.il/BlobFolder/policy/directive-25-2022/he/directive-25-2022.pdf" TargetMode="External"/><Relationship Id="rId35" Type="http://schemas.openxmlformats.org/officeDocument/2006/relationships/hyperlink" Target="https://www.gov.il/BlobFolder/policy/directive-8-2023/he/directive-8-2023.pdf" TargetMode="External"/><Relationship Id="rId43" Type="http://schemas.openxmlformats.org/officeDocument/2006/relationships/hyperlink" Target="https://www.gov.il/BlobFolder/policy/guide_line_061/he/welfare-basket-2022.pdf" TargetMode="External"/><Relationship Id="rId48" Type="http://schemas.openxmlformats.org/officeDocument/2006/relationships/hyperlink" Target="https://fs.knesset.gov.il/%5C1%5Claw%5C1_ls1_288457.PDF" TargetMode="External"/><Relationship Id="rId56" Type="http://schemas.openxmlformats.org/officeDocument/2006/relationships/hyperlink" Target="https://www.gov.il/BlobFolder/policy/directive-25-2022/he/directive-25-2022.pdf" TargetMode="External"/><Relationship Id="rId64" Type="http://schemas.openxmlformats.org/officeDocument/2006/relationships/hyperlink" Target="https://www.prisha.co.il/UserFiles/File/pdf/medina/takshir30062014.pdf" TargetMode="External"/><Relationship Id="rId69" Type="http://schemas.openxmlformats.org/officeDocument/2006/relationships/hyperlink" Target="https://www.gov.il/BlobFolder/policy/guidance_superior_14082023/he/Procedures_guidance_superior_14082023.pdf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takam.mof.gov.il/document/H.13.4.1" TargetMode="External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gov.il/BlobFolder/policy/directive-32-2022/he/directive-32-2022.pdf" TargetMode="External"/><Relationship Id="rId17" Type="http://schemas.openxmlformats.org/officeDocument/2006/relationships/hyperlink" Target="https://www.gov.il/BlobFolder/policy/guidance_superior_14082023/he/Procedures_guidance_superior_14082023.pdf" TargetMode="External"/><Relationship Id="rId25" Type="http://schemas.openxmlformats.org/officeDocument/2006/relationships/hyperlink" Target="https://takam.mof.gov.il/document/H.13.4.2" TargetMode="External"/><Relationship Id="rId33" Type="http://schemas.openxmlformats.org/officeDocument/2006/relationships/hyperlink" Target="https://www.gov.il/BlobFolder/policy/directive-25-2022/he/directive-25-2022.pdf" TargetMode="External"/><Relationship Id="rId38" Type="http://schemas.openxmlformats.org/officeDocument/2006/relationships/hyperlink" Target="http://www.prisha.co.il/UserFiles/File/pdf/medina/takshir30062014.pdf" TargetMode="External"/><Relationship Id="rId46" Type="http://schemas.openxmlformats.org/officeDocument/2006/relationships/hyperlink" Target="https://www.gov.il/BlobFolder/policy/guide_line_061/he/welfare-basket-2022.pdf" TargetMode="External"/><Relationship Id="rId59" Type="http://schemas.openxmlformats.org/officeDocument/2006/relationships/hyperlink" Target="https://www.gov.il/BlobFolder/policy/guidance_superior_14082023/he/Procedures_guidance_superior_14082023.pdf" TargetMode="External"/><Relationship Id="rId67" Type="http://schemas.openxmlformats.org/officeDocument/2006/relationships/hyperlink" Target="https://www.gov.il/BlobFolder/policy/directive-32-2022/he/directive-32-2022.pdf" TargetMode="External"/><Relationship Id="rId20" Type="http://schemas.openxmlformats.org/officeDocument/2006/relationships/hyperlink" Target="https://www.nevo.co.il/law_html/Law01/074_001.htm" TargetMode="External"/><Relationship Id="rId41" Type="http://schemas.openxmlformats.org/officeDocument/2006/relationships/hyperlink" Target="http://www.prisha.co.il/UserFiles/File/pdf/medina/takshir30062014.pdf" TargetMode="External"/><Relationship Id="rId54" Type="http://schemas.openxmlformats.org/officeDocument/2006/relationships/hyperlink" Target="https://www.prisha.co.il/UserFiles/File/pdf/medina/takshir30062014.pdf" TargetMode="External"/><Relationship Id="rId62" Type="http://schemas.openxmlformats.org/officeDocument/2006/relationships/hyperlink" Target="https://www.btl.gov.il/benefits/Reserve_Service/Pages/%D7%A9%D7%99%D7%A2%D7%95%D7%A8%D7%99%20%D7%94%D7%A7%D7%A6%D7%91%D7%94.aspx" TargetMode="External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ber\Documents\&#1506;&#1489;&#1493;&#1491;&#1492;%20&#1502;&#1492;&#1489;&#1497;&#1514;\&#1495;&#1493;&#1502;&#1512;&#1497;&#1501;%20&#1508;&#1504;&#1497;&#1502;&#1497;&#1497;&#1501;\&#1499;&#1500;&#1500;&#1497;%20&#1488;&#1493;&#1500;&#1490;&#1492;\Horaa_Full_Document_Template.doc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F0B01-CACE-4BB7-B207-28B984F68301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04801182-d26e-4113-b63a-8f853b3e2853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4818914-8465-4942-9798-0307a5120a7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68DA5EF-ADA2-49FD-A71A-2DB97F271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140D22-748C-4008-8823-34D035F81E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78FC6A-560B-43E2-9E1F-8BC495A24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Horaa_Full_Document_Template.docx</Template>
  <TotalTime>0</TotalTime>
  <Pages>13</Pages>
  <Words>3276</Words>
  <Characters>22711</Characters>
  <Application>Microsoft Office Word</Application>
  <DocSecurity>0</DocSecurity>
  <Lines>189</Lines>
  <Paragraphs>51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איילת</dc:creator>
  <cp:lastModifiedBy>User</cp:lastModifiedBy>
  <cp:revision>3</cp:revision>
  <cp:lastPrinted>2019-08-26T12:31:00Z</cp:lastPrinted>
  <dcterms:created xsi:type="dcterms:W3CDTF">2026-05-03T07:06:00Z</dcterms:created>
  <dcterms:modified xsi:type="dcterms:W3CDTF">2026-05-03T07:06:00Z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886</vt:lpwstr>
  </property>
  <property fmtid="{D5CDD505-2E9C-101B-9397-08002B2CF9AE}" pid="4" name="MMDMainChapterName">
    <vt:lpwstr>885</vt:lpwstr>
  </property>
</Properties>
</file>